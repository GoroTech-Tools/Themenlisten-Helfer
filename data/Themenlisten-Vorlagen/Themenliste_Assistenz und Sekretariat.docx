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5011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991"/>
        <w:gridCol w:w="6502"/>
        <w:gridCol w:w="1559"/>
        <w:gridCol w:w="1559"/>
        <w:gridCol w:w="1559"/>
        <w:gridCol w:w="1559"/>
      </w:tblGrid>
      <w:tr w:rsidR="004B45F4" w:rsidRPr="00D10DF5" w14:paraId="68DF6DA5" w14:textId="77777777" w:rsidTr="00D94FD0">
        <w:trPr>
          <w:cantSplit/>
          <w:trHeight w:val="567"/>
          <w:tblHeader/>
        </w:trPr>
        <w:tc>
          <w:tcPr>
            <w:tcW w:w="2991" w:type="dxa"/>
            <w:shd w:val="clear" w:color="auto" w:fill="B8CCE4" w:themeFill="accent1" w:themeFillTint="66"/>
            <w:vAlign w:val="center"/>
          </w:tcPr>
          <w:p w14:paraId="4C11760E" w14:textId="77777777" w:rsidR="004B45F4" w:rsidRPr="00D94FD0" w:rsidRDefault="004B45F4" w:rsidP="009F6D68">
            <w:pPr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D94FD0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Themen</w:t>
            </w:r>
          </w:p>
        </w:tc>
        <w:tc>
          <w:tcPr>
            <w:tcW w:w="6502" w:type="dxa"/>
            <w:shd w:val="clear" w:color="auto" w:fill="B8CCE4" w:themeFill="accent1" w:themeFillTint="66"/>
            <w:vAlign w:val="center"/>
          </w:tcPr>
          <w:p w14:paraId="54EAE754" w14:textId="77777777" w:rsidR="004B45F4" w:rsidRPr="00D94FD0" w:rsidRDefault="004B45F4" w:rsidP="009F6D68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D94FD0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Lernsituationen und Lernaufträge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52B95F1A" w14:textId="77777777" w:rsidR="004B45F4" w:rsidRPr="00D94FD0" w:rsidRDefault="004B45F4" w:rsidP="009F6D68">
            <w:pPr>
              <w:widowControl w:val="0"/>
              <w:spacing w:line="259" w:lineRule="auto"/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D94FD0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Erledigt</w:t>
            </w:r>
          </w:p>
          <w:p w14:paraId="2C823D44" w14:textId="77777777" w:rsidR="004B45F4" w:rsidRPr="00D94FD0" w:rsidRDefault="004B45F4" w:rsidP="009F6D68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D94FD0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Datum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1B7524DC" w14:textId="77777777" w:rsidR="004B45F4" w:rsidRPr="00D94FD0" w:rsidRDefault="004B45F4" w:rsidP="009F6D68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D94FD0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Feedback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7813C683" w14:textId="77777777" w:rsidR="004B45F4" w:rsidRPr="00D94FD0" w:rsidRDefault="004B45F4" w:rsidP="00622242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D94FD0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Nachbesserung</w:t>
            </w:r>
            <w:r w:rsidR="00622242" w:rsidRPr="00D94FD0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 xml:space="preserve"> erforderlich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29B39171" w14:textId="77777777" w:rsidR="004B45F4" w:rsidRPr="00D94FD0" w:rsidRDefault="004B45F4" w:rsidP="009F6D68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D94FD0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 xml:space="preserve">Unterschrift </w:t>
            </w:r>
            <w:r w:rsidRPr="00D94FD0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br/>
              <w:t>Ausbildende</w:t>
            </w:r>
          </w:p>
        </w:tc>
      </w:tr>
      <w:tr w:rsidR="0027159B" w:rsidRPr="00D10DF5" w14:paraId="2E2BF0EB" w14:textId="77777777" w:rsidTr="00D94FD0">
        <w:trPr>
          <w:cantSplit/>
          <w:trHeight w:val="227"/>
          <w:tblHeader/>
        </w:trPr>
        <w:tc>
          <w:tcPr>
            <w:tcW w:w="15729" w:type="dxa"/>
            <w:gridSpan w:val="6"/>
            <w:shd w:val="clear" w:color="auto" w:fill="DBE5F1" w:themeFill="accent1" w:themeFillTint="33"/>
            <w:vAlign w:val="center"/>
          </w:tcPr>
          <w:p w14:paraId="5E7E4BB9" w14:textId="77777777" w:rsidR="0027159B" w:rsidRPr="00D10DF5" w:rsidRDefault="00B469FA" w:rsidP="003F77F7">
            <w:pPr>
              <w:jc w:val="right"/>
              <w:rPr>
                <w:rFonts w:ascii="Aptos Narrow" w:hAnsi="Aptos Narrow"/>
                <w:b/>
                <w:color w:val="215868" w:themeColor="accent5" w:themeShade="80"/>
                <w:sz w:val="18"/>
                <w:szCs w:val="18"/>
              </w:rPr>
            </w:pPr>
            <w:proofErr w:type="spellStart"/>
            <w:r w:rsidRPr="00D94FD0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BüroWelt</w:t>
            </w:r>
            <w:proofErr w:type="spellEnd"/>
            <w:r w:rsidRPr="00D94FD0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&amp; </w:t>
            </w:r>
            <w:proofErr w:type="spellStart"/>
            <w:r w:rsidRPr="00D94FD0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BüroMaterial</w:t>
            </w:r>
            <w:proofErr w:type="spellEnd"/>
            <w:r w:rsidRPr="00D94FD0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– Teil 1</w:t>
            </w:r>
            <w:r w:rsidR="00C8486A" w:rsidRPr="00D94FD0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, </w:t>
            </w:r>
            <w:r w:rsidRPr="00D94FD0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Lernfeld 2</w:t>
            </w:r>
          </w:p>
        </w:tc>
      </w:tr>
      <w:tr w:rsidR="00D10DF5" w:rsidRPr="00D10DF5" w14:paraId="7348F1F4" w14:textId="77777777" w:rsidTr="00D94FD0">
        <w:trPr>
          <w:cantSplit/>
          <w:trHeight w:val="1191"/>
        </w:trPr>
        <w:tc>
          <w:tcPr>
            <w:tcW w:w="2991" w:type="dxa"/>
            <w:shd w:val="clear" w:color="auto" w:fill="DBE5F1" w:themeFill="accent1" w:themeFillTint="33"/>
          </w:tcPr>
          <w:p w14:paraId="66C632BF" w14:textId="77777777" w:rsidR="00D10DF5" w:rsidRPr="00D94FD0" w:rsidRDefault="00D10DF5" w:rsidP="00540DD9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D94FD0">
              <w:rPr>
                <w:rFonts w:ascii="Aptos Narrow" w:hAnsi="Aptos Narrow"/>
                <w:b/>
                <w:color w:val="244061" w:themeColor="accent1" w:themeShade="80"/>
              </w:rPr>
              <w:t>Büroraumplanung</w:t>
            </w:r>
          </w:p>
        </w:tc>
        <w:tc>
          <w:tcPr>
            <w:tcW w:w="6502" w:type="dxa"/>
          </w:tcPr>
          <w:p w14:paraId="5C95BF3F" w14:textId="77777777" w:rsidR="00D10DF5" w:rsidRPr="00D10DF5" w:rsidRDefault="00D10DF5" w:rsidP="00540DD9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 w:rsidRPr="00D10DF5">
              <w:rPr>
                <w:rFonts w:ascii="Aptos Narrow" w:hAnsi="Aptos Narrow"/>
                <w:b/>
              </w:rPr>
              <w:t>Lernsituation 2.1</w:t>
            </w:r>
          </w:p>
          <w:p w14:paraId="77D6C95F" w14:textId="77777777" w:rsidR="00D10DF5" w:rsidRPr="00D10DF5" w:rsidRDefault="00D10DF5" w:rsidP="00540DD9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D10DF5">
              <w:rPr>
                <w:rFonts w:ascii="Aptos Narrow" w:hAnsi="Aptos Narrow"/>
                <w:sz w:val="20"/>
                <w:szCs w:val="20"/>
              </w:rPr>
              <w:t>Den Arbeitsplatz und -raum gestalten</w:t>
            </w:r>
          </w:p>
          <w:p w14:paraId="05F83A86" w14:textId="77777777" w:rsidR="00D10DF5" w:rsidRPr="00D10DF5" w:rsidRDefault="00D10DF5" w:rsidP="00540DD9">
            <w:pPr>
              <w:tabs>
                <w:tab w:val="left" w:pos="989"/>
              </w:tabs>
              <w:rPr>
                <w:rFonts w:ascii="Aptos Narrow" w:hAnsi="Aptos Narrow"/>
                <w:b/>
                <w:sz w:val="10"/>
                <w:szCs w:val="10"/>
              </w:rPr>
            </w:pPr>
          </w:p>
          <w:p w14:paraId="1EE9E7A5" w14:textId="77777777" w:rsidR="00D10DF5" w:rsidRPr="00D10DF5" w:rsidRDefault="00D10DF5" w:rsidP="00FA4DF4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sz w:val="20"/>
                <w:szCs w:val="20"/>
              </w:rPr>
            </w:pPr>
            <w:r w:rsidRPr="00D10DF5">
              <w:rPr>
                <w:rFonts w:ascii="Aptos Narrow" w:hAnsi="Aptos Narrow"/>
                <w:sz w:val="20"/>
                <w:szCs w:val="20"/>
              </w:rPr>
              <w:t>alle Arbeitsaufträge</w:t>
            </w:r>
          </w:p>
          <w:p w14:paraId="0E686AEE" w14:textId="77777777" w:rsidR="00D10DF5" w:rsidRPr="00D10DF5" w:rsidRDefault="00D10DF5" w:rsidP="00FA4DF4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color w:val="215868" w:themeColor="accent5" w:themeShade="80"/>
              </w:rPr>
            </w:pPr>
            <w:r w:rsidRPr="00D10DF5">
              <w:rPr>
                <w:rFonts w:ascii="Aptos Narrow" w:hAnsi="Aptos Narrow"/>
                <w:sz w:val="20"/>
                <w:szCs w:val="20"/>
              </w:rPr>
              <w:t>alle vertiefenden Aufgaben, außer 16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43365291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6DAD299" w14:textId="5FECDF8E" w:rsidR="00D10DF5" w:rsidRPr="00D94FD0" w:rsidRDefault="00D94FD0" w:rsidP="00D94FD0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65861133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3CE22E2" w14:textId="77777777" w:rsidR="00D10DF5" w:rsidRPr="00D94FD0" w:rsidRDefault="00D10DF5" w:rsidP="00D94FD0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D94FD0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2170238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61CEFC6" w14:textId="77777777" w:rsidR="00D10DF5" w:rsidRPr="00D94FD0" w:rsidRDefault="00D10DF5" w:rsidP="00D94FD0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D94FD0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0F275733" w14:textId="77777777" w:rsidR="00D10DF5" w:rsidRPr="00D94FD0" w:rsidRDefault="00D10DF5" w:rsidP="00D94FD0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D10DF5" w:rsidRPr="00D10DF5" w14:paraId="3A5B080C" w14:textId="77777777" w:rsidTr="00D94FD0">
        <w:trPr>
          <w:cantSplit/>
          <w:trHeight w:val="1247"/>
        </w:trPr>
        <w:tc>
          <w:tcPr>
            <w:tcW w:w="2991" w:type="dxa"/>
            <w:vMerge w:val="restart"/>
            <w:shd w:val="clear" w:color="auto" w:fill="DBE5F1" w:themeFill="accent1" w:themeFillTint="33"/>
          </w:tcPr>
          <w:p w14:paraId="3A7505D1" w14:textId="77777777" w:rsidR="00D10DF5" w:rsidRPr="00D94FD0" w:rsidRDefault="00D10DF5" w:rsidP="004117CD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D94FD0">
              <w:rPr>
                <w:rFonts w:ascii="Aptos Narrow" w:hAnsi="Aptos Narrow"/>
                <w:b/>
                <w:color w:val="244061" w:themeColor="accent1" w:themeShade="80"/>
              </w:rPr>
              <w:t>Postbearbeitung</w:t>
            </w:r>
          </w:p>
        </w:tc>
        <w:tc>
          <w:tcPr>
            <w:tcW w:w="6502" w:type="dxa"/>
          </w:tcPr>
          <w:p w14:paraId="366CEC5B" w14:textId="77777777" w:rsidR="00D10DF5" w:rsidRPr="00D10DF5" w:rsidRDefault="00D10DF5" w:rsidP="00FA4DF4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 w:rsidRPr="00D10DF5">
              <w:rPr>
                <w:rFonts w:ascii="Aptos Narrow" w:hAnsi="Aptos Narrow"/>
                <w:b/>
              </w:rPr>
              <w:t>Lernsituation 2.5</w:t>
            </w:r>
          </w:p>
          <w:p w14:paraId="0BB43933" w14:textId="77777777" w:rsidR="00D10DF5" w:rsidRPr="00D10DF5" w:rsidRDefault="00D10DF5" w:rsidP="002F29D8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D10DF5">
              <w:rPr>
                <w:rFonts w:ascii="Aptos Narrow" w:hAnsi="Aptos Narrow"/>
                <w:sz w:val="20"/>
                <w:szCs w:val="20"/>
              </w:rPr>
              <w:t>Eine Postvollmacht erstellen</w:t>
            </w:r>
          </w:p>
          <w:p w14:paraId="1C0320B6" w14:textId="77777777" w:rsidR="00D10DF5" w:rsidRPr="00D10DF5" w:rsidRDefault="00D10DF5" w:rsidP="002F29D8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3F0AAF06" w14:textId="77777777" w:rsidR="00D10DF5" w:rsidRPr="00D10DF5" w:rsidRDefault="00D10DF5" w:rsidP="002F29D8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D10DF5">
              <w:rPr>
                <w:rFonts w:ascii="Aptos Narrow" w:hAnsi="Aptos Narrow"/>
                <w:sz w:val="20"/>
                <w:szCs w:val="20"/>
              </w:rPr>
              <w:t>alle Arbeitsaufträge</w:t>
            </w:r>
          </w:p>
          <w:p w14:paraId="17E948E8" w14:textId="77777777" w:rsidR="00D10DF5" w:rsidRPr="00D10DF5" w:rsidRDefault="00D10DF5" w:rsidP="002F29D8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D10DF5">
              <w:rPr>
                <w:rFonts w:ascii="Aptos Narrow" w:hAnsi="Aptos Narrow"/>
                <w:sz w:val="20"/>
                <w:szCs w:val="20"/>
              </w:rPr>
              <w:t>alle vertiefenden Aufgaben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3123464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B9EA9F2" w14:textId="77777777" w:rsidR="00D10DF5" w:rsidRPr="00D94FD0" w:rsidRDefault="00D10DF5" w:rsidP="00D94FD0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D94FD0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21390136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0EA958F" w14:textId="77777777" w:rsidR="00D10DF5" w:rsidRPr="00D94FD0" w:rsidRDefault="00D10DF5" w:rsidP="00D94FD0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D94FD0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21397173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278777A" w14:textId="77777777" w:rsidR="00D10DF5" w:rsidRPr="00D94FD0" w:rsidRDefault="00D10DF5" w:rsidP="00D94FD0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D94FD0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628C45B4" w14:textId="77777777" w:rsidR="00D10DF5" w:rsidRPr="00D94FD0" w:rsidRDefault="00D10DF5" w:rsidP="00D94FD0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D10DF5" w:rsidRPr="00D10DF5" w14:paraId="5F25AF2F" w14:textId="77777777" w:rsidTr="00D94FD0">
        <w:trPr>
          <w:cantSplit/>
          <w:trHeight w:val="1247"/>
        </w:trPr>
        <w:tc>
          <w:tcPr>
            <w:tcW w:w="2991" w:type="dxa"/>
            <w:vMerge/>
            <w:shd w:val="clear" w:color="auto" w:fill="DBE5F1" w:themeFill="accent1" w:themeFillTint="33"/>
          </w:tcPr>
          <w:p w14:paraId="508A885C" w14:textId="77777777" w:rsidR="00D10DF5" w:rsidRPr="00D10DF5" w:rsidRDefault="00D10DF5" w:rsidP="004117CD">
            <w:pPr>
              <w:rPr>
                <w:rFonts w:ascii="Aptos Narrow" w:hAnsi="Aptos Narrow"/>
                <w:b/>
              </w:rPr>
            </w:pPr>
          </w:p>
        </w:tc>
        <w:tc>
          <w:tcPr>
            <w:tcW w:w="6502" w:type="dxa"/>
          </w:tcPr>
          <w:p w14:paraId="6D9E0C89" w14:textId="77777777" w:rsidR="00D10DF5" w:rsidRPr="00D10DF5" w:rsidRDefault="00D10DF5" w:rsidP="00FA4DF4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 w:rsidRPr="00D10DF5">
              <w:rPr>
                <w:rFonts w:ascii="Aptos Narrow" w:hAnsi="Aptos Narrow"/>
                <w:b/>
              </w:rPr>
              <w:t>Lernsituation 2.6</w:t>
            </w:r>
          </w:p>
          <w:p w14:paraId="6353C446" w14:textId="77777777" w:rsidR="00D10DF5" w:rsidRPr="00D10DF5" w:rsidRDefault="00D10DF5" w:rsidP="002F29D8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D10DF5">
              <w:rPr>
                <w:rFonts w:ascii="Aptos Narrow" w:hAnsi="Aptos Narrow"/>
                <w:sz w:val="20"/>
                <w:szCs w:val="20"/>
              </w:rPr>
              <w:t>Die Eingangspost bearbeiten</w:t>
            </w:r>
          </w:p>
          <w:p w14:paraId="1F9DAFD6" w14:textId="77777777" w:rsidR="00D10DF5" w:rsidRPr="00D10DF5" w:rsidRDefault="00D10DF5" w:rsidP="00C44BBD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7F6F68A0" w14:textId="77777777" w:rsidR="00D10DF5" w:rsidRPr="00D10DF5" w:rsidRDefault="00D10DF5" w:rsidP="00C44BBD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D10DF5">
              <w:rPr>
                <w:rFonts w:ascii="Aptos Narrow" w:hAnsi="Aptos Narrow"/>
                <w:sz w:val="20"/>
                <w:szCs w:val="20"/>
              </w:rPr>
              <w:t>alle Arbeitsaufträge</w:t>
            </w:r>
          </w:p>
          <w:p w14:paraId="700DB1B1" w14:textId="77777777" w:rsidR="00D10DF5" w:rsidRPr="00D10DF5" w:rsidRDefault="00D10DF5" w:rsidP="00C44BBD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D10DF5">
              <w:rPr>
                <w:rFonts w:ascii="Aptos Narrow" w:hAnsi="Aptos Narrow"/>
                <w:sz w:val="20"/>
                <w:szCs w:val="20"/>
              </w:rPr>
              <w:t>alle vertiefenden Aufgaben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50034272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866BEF9" w14:textId="77777777" w:rsidR="00D10DF5" w:rsidRPr="00D94FD0" w:rsidRDefault="00D10DF5" w:rsidP="00D94FD0">
                <w:pPr>
                  <w:jc w:val="center"/>
                  <w:rPr>
                    <w:rFonts w:ascii="MS Gothic" w:eastAsia="MS Gothic" w:hAnsi="MS Gothic"/>
                    <w:b/>
                    <w:color w:val="244061" w:themeColor="accent1" w:themeShade="80"/>
                    <w:sz w:val="28"/>
                    <w:szCs w:val="28"/>
                  </w:rPr>
                </w:pPr>
                <w:r w:rsidRPr="00D94FD0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44693327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8B9310B" w14:textId="77777777" w:rsidR="00D10DF5" w:rsidRPr="00D94FD0" w:rsidRDefault="00D10DF5" w:rsidP="00D94FD0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D94FD0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5218208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39B63FC" w14:textId="77777777" w:rsidR="00D10DF5" w:rsidRPr="00D94FD0" w:rsidRDefault="00D10DF5" w:rsidP="00D94FD0">
                <w:pPr>
                  <w:jc w:val="center"/>
                  <w:rPr>
                    <w:rFonts w:ascii="MS Gothic" w:eastAsia="MS Gothic" w:hAnsi="MS Gothic"/>
                    <w:b/>
                    <w:color w:val="244061" w:themeColor="accent1" w:themeShade="80"/>
                    <w:sz w:val="28"/>
                    <w:szCs w:val="28"/>
                  </w:rPr>
                </w:pPr>
                <w:r w:rsidRPr="00D94FD0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2B57B774" w14:textId="77777777" w:rsidR="00D10DF5" w:rsidRPr="00D94FD0" w:rsidRDefault="00D10DF5" w:rsidP="00D94FD0">
            <w:pPr>
              <w:jc w:val="center"/>
              <w:rPr>
                <w:rFonts w:ascii="MS Gothic" w:eastAsia="MS Gothic" w:hAnsi="MS Gothic"/>
                <w:b/>
                <w:color w:val="244061" w:themeColor="accent1" w:themeShade="80"/>
                <w:sz w:val="28"/>
                <w:szCs w:val="28"/>
              </w:rPr>
            </w:pPr>
          </w:p>
        </w:tc>
      </w:tr>
      <w:tr w:rsidR="00D10DF5" w:rsidRPr="00D10DF5" w14:paraId="4DFC1C5B" w14:textId="77777777" w:rsidTr="00D94FD0">
        <w:trPr>
          <w:cantSplit/>
          <w:trHeight w:val="1247"/>
        </w:trPr>
        <w:tc>
          <w:tcPr>
            <w:tcW w:w="2991" w:type="dxa"/>
            <w:vMerge/>
            <w:shd w:val="clear" w:color="auto" w:fill="DBE5F1" w:themeFill="accent1" w:themeFillTint="33"/>
          </w:tcPr>
          <w:p w14:paraId="2830738F" w14:textId="77777777" w:rsidR="00D10DF5" w:rsidRPr="00D10DF5" w:rsidRDefault="00D10DF5" w:rsidP="004117CD">
            <w:pPr>
              <w:rPr>
                <w:rFonts w:ascii="Aptos Narrow" w:hAnsi="Aptos Narrow"/>
                <w:b/>
              </w:rPr>
            </w:pPr>
          </w:p>
        </w:tc>
        <w:tc>
          <w:tcPr>
            <w:tcW w:w="6502" w:type="dxa"/>
          </w:tcPr>
          <w:p w14:paraId="65CDEA12" w14:textId="77777777" w:rsidR="00D10DF5" w:rsidRPr="00D10DF5" w:rsidRDefault="00D10DF5" w:rsidP="004117CD">
            <w:pPr>
              <w:tabs>
                <w:tab w:val="left" w:pos="989"/>
              </w:tabs>
              <w:rPr>
                <w:rFonts w:ascii="Aptos Narrow" w:hAnsi="Aptos Narrow"/>
              </w:rPr>
            </w:pPr>
            <w:r w:rsidRPr="00D10DF5">
              <w:rPr>
                <w:rFonts w:ascii="Aptos Narrow" w:hAnsi="Aptos Narrow"/>
                <w:b/>
              </w:rPr>
              <w:t>Lernsituation 2.7</w:t>
            </w:r>
          </w:p>
          <w:p w14:paraId="2799AC6D" w14:textId="77777777" w:rsidR="00D10DF5" w:rsidRPr="00D10DF5" w:rsidRDefault="00D10DF5" w:rsidP="004117CD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D10DF5">
              <w:rPr>
                <w:rFonts w:ascii="Aptos Narrow" w:hAnsi="Aptos Narrow"/>
                <w:sz w:val="20"/>
                <w:szCs w:val="20"/>
              </w:rPr>
              <w:t>Die Ausgangspost versandfertig machen</w:t>
            </w:r>
          </w:p>
          <w:p w14:paraId="4D789D0D" w14:textId="77777777" w:rsidR="00D10DF5" w:rsidRPr="00D10DF5" w:rsidRDefault="00D10DF5" w:rsidP="00C44BBD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272DD231" w14:textId="77777777" w:rsidR="00D10DF5" w:rsidRPr="00D10DF5" w:rsidRDefault="00D10DF5" w:rsidP="00C44BBD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D10DF5">
              <w:rPr>
                <w:rFonts w:ascii="Aptos Narrow" w:hAnsi="Aptos Narrow"/>
                <w:sz w:val="20"/>
                <w:szCs w:val="20"/>
              </w:rPr>
              <w:t>alle Arbeitsaufträge</w:t>
            </w:r>
          </w:p>
          <w:p w14:paraId="23E56CCE" w14:textId="77777777" w:rsidR="00D10DF5" w:rsidRPr="00D10DF5" w:rsidRDefault="00D10DF5" w:rsidP="00C44BBD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color w:val="215868" w:themeColor="accent5" w:themeShade="80"/>
                <w:sz w:val="18"/>
                <w:szCs w:val="18"/>
              </w:rPr>
            </w:pPr>
            <w:r w:rsidRPr="00D10DF5">
              <w:rPr>
                <w:rFonts w:ascii="Aptos Narrow" w:hAnsi="Aptos Narrow"/>
                <w:sz w:val="20"/>
                <w:szCs w:val="20"/>
              </w:rPr>
              <w:t>alle vertiefenden Aufgaben, außer 1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01052776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38BEDDC" w14:textId="77777777" w:rsidR="00D10DF5" w:rsidRPr="00D94FD0" w:rsidRDefault="00D10DF5" w:rsidP="00D94FD0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D94FD0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7259558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A30CE4A" w14:textId="77777777" w:rsidR="00D10DF5" w:rsidRPr="00D94FD0" w:rsidRDefault="00D10DF5" w:rsidP="00D94FD0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D94FD0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78479251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D66BDA7" w14:textId="77777777" w:rsidR="00D10DF5" w:rsidRPr="00D94FD0" w:rsidRDefault="00D10DF5" w:rsidP="00D94FD0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D94FD0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4986A887" w14:textId="77777777" w:rsidR="00D10DF5" w:rsidRPr="00D94FD0" w:rsidRDefault="00D10DF5" w:rsidP="00D94FD0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</w:tbl>
    <w:p w14:paraId="12E21D71" w14:textId="77777777" w:rsidR="00D10DF5" w:rsidRDefault="00D10DF5">
      <w:r>
        <w:br w:type="page"/>
      </w:r>
    </w:p>
    <w:tbl>
      <w:tblPr>
        <w:tblStyle w:val="Tabellenraster"/>
        <w:tblW w:w="5011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991"/>
        <w:gridCol w:w="6502"/>
        <w:gridCol w:w="1559"/>
        <w:gridCol w:w="1559"/>
        <w:gridCol w:w="1559"/>
        <w:gridCol w:w="1559"/>
      </w:tblGrid>
      <w:tr w:rsidR="00D94FD0" w:rsidRPr="00D94FD0" w14:paraId="70C4EE11" w14:textId="77777777" w:rsidTr="00D94FD0">
        <w:trPr>
          <w:cantSplit/>
          <w:trHeight w:val="567"/>
          <w:tblHeader/>
        </w:trPr>
        <w:tc>
          <w:tcPr>
            <w:tcW w:w="2991" w:type="dxa"/>
            <w:shd w:val="clear" w:color="auto" w:fill="B8CCE4" w:themeFill="accent1" w:themeFillTint="66"/>
            <w:vAlign w:val="center"/>
          </w:tcPr>
          <w:p w14:paraId="43C9F7A0" w14:textId="77777777" w:rsidR="00D10DF5" w:rsidRPr="00D94FD0" w:rsidRDefault="00D10DF5" w:rsidP="00180B4A">
            <w:pPr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D94FD0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lastRenderedPageBreak/>
              <w:t>Themen</w:t>
            </w:r>
          </w:p>
        </w:tc>
        <w:tc>
          <w:tcPr>
            <w:tcW w:w="6502" w:type="dxa"/>
            <w:shd w:val="clear" w:color="auto" w:fill="B8CCE4" w:themeFill="accent1" w:themeFillTint="66"/>
            <w:vAlign w:val="center"/>
          </w:tcPr>
          <w:p w14:paraId="362D8539" w14:textId="1F304566" w:rsidR="00D10DF5" w:rsidRPr="00D94FD0" w:rsidRDefault="00D10DF5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D94FD0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Lernsituation, Arbeitsaufträge und vertiefende Aufgaben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7FAD6205" w14:textId="20262457" w:rsidR="00D10DF5" w:rsidRPr="00D94FD0" w:rsidRDefault="00D10DF5" w:rsidP="00D10DF5">
            <w:pPr>
              <w:widowControl w:val="0"/>
              <w:spacing w:line="259" w:lineRule="auto"/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D94FD0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Erledigt am …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39964411" w14:textId="77777777" w:rsidR="00D10DF5" w:rsidRPr="00D94FD0" w:rsidRDefault="00D10DF5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D94FD0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Feedback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54BE0988" w14:textId="77777777" w:rsidR="00D10DF5" w:rsidRPr="00D94FD0" w:rsidRDefault="00D10DF5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D94FD0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Nachbesserung erforderlich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19807994" w14:textId="77777777" w:rsidR="00D10DF5" w:rsidRPr="00D94FD0" w:rsidRDefault="00D10DF5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D94FD0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 xml:space="preserve">Unterschrift </w:t>
            </w:r>
            <w:r w:rsidRPr="00D94FD0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br/>
              <w:t>Ausbildende</w:t>
            </w:r>
          </w:p>
        </w:tc>
      </w:tr>
      <w:tr w:rsidR="00D94FD0" w:rsidRPr="00D94FD0" w14:paraId="3C4612C9" w14:textId="77777777" w:rsidTr="00D94FD0">
        <w:trPr>
          <w:cantSplit/>
          <w:trHeight w:val="227"/>
          <w:tblHeader/>
        </w:trPr>
        <w:tc>
          <w:tcPr>
            <w:tcW w:w="15729" w:type="dxa"/>
            <w:gridSpan w:val="6"/>
            <w:shd w:val="clear" w:color="auto" w:fill="DBE5F1" w:themeFill="accent1" w:themeFillTint="33"/>
            <w:vAlign w:val="center"/>
          </w:tcPr>
          <w:p w14:paraId="4DEDF112" w14:textId="77777777" w:rsidR="00D10DF5" w:rsidRPr="00D94FD0" w:rsidRDefault="00D10DF5" w:rsidP="00180B4A">
            <w:pPr>
              <w:jc w:val="right"/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</w:pPr>
            <w:proofErr w:type="spellStart"/>
            <w:r w:rsidRPr="00D94FD0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BüroWelt</w:t>
            </w:r>
            <w:proofErr w:type="spellEnd"/>
            <w:r w:rsidRPr="00D94FD0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&amp; </w:t>
            </w:r>
            <w:proofErr w:type="spellStart"/>
            <w:r w:rsidRPr="00D94FD0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BüroMaterial</w:t>
            </w:r>
            <w:proofErr w:type="spellEnd"/>
            <w:r w:rsidRPr="00D94FD0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– Teil 1, Lernfeld 2</w:t>
            </w:r>
          </w:p>
        </w:tc>
      </w:tr>
      <w:tr w:rsidR="00D10DF5" w:rsidRPr="00D10DF5" w14:paraId="361A5B8C" w14:textId="77777777" w:rsidTr="00D94FD0">
        <w:trPr>
          <w:cantSplit/>
          <w:trHeight w:val="1247"/>
        </w:trPr>
        <w:tc>
          <w:tcPr>
            <w:tcW w:w="2991" w:type="dxa"/>
            <w:vMerge w:val="restart"/>
            <w:shd w:val="clear" w:color="auto" w:fill="DBE5F1" w:themeFill="accent1" w:themeFillTint="33"/>
          </w:tcPr>
          <w:p w14:paraId="6FFF55F8" w14:textId="41D13B70" w:rsidR="00D10DF5" w:rsidRPr="00D94FD0" w:rsidRDefault="00D10DF5" w:rsidP="004117CD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D94FD0">
              <w:rPr>
                <w:rFonts w:ascii="Aptos Narrow" w:hAnsi="Aptos Narrow"/>
                <w:b/>
                <w:color w:val="244061" w:themeColor="accent1" w:themeShade="80"/>
              </w:rPr>
              <w:t>Schriftgutverwaltung</w:t>
            </w:r>
          </w:p>
        </w:tc>
        <w:tc>
          <w:tcPr>
            <w:tcW w:w="6502" w:type="dxa"/>
          </w:tcPr>
          <w:p w14:paraId="319207B3" w14:textId="77777777" w:rsidR="00D10DF5" w:rsidRPr="00D10DF5" w:rsidRDefault="00D10DF5" w:rsidP="004117CD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 w:rsidRPr="00D10DF5">
              <w:rPr>
                <w:rFonts w:ascii="Aptos Narrow" w:hAnsi="Aptos Narrow"/>
                <w:b/>
              </w:rPr>
              <w:t>Lernsituation 2.8</w:t>
            </w:r>
          </w:p>
          <w:p w14:paraId="4A3E3A90" w14:textId="77777777" w:rsidR="00D10DF5" w:rsidRPr="00D10DF5" w:rsidRDefault="00D10DF5" w:rsidP="004117CD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D10DF5">
              <w:rPr>
                <w:rFonts w:ascii="Aptos Narrow" w:hAnsi="Aptos Narrow"/>
                <w:sz w:val="20"/>
                <w:szCs w:val="20"/>
              </w:rPr>
              <w:t>Ein Konzept zur Schriftgutverwaltung vorbereiten</w:t>
            </w:r>
          </w:p>
          <w:p w14:paraId="50598CAA" w14:textId="77777777" w:rsidR="00D10DF5" w:rsidRPr="00D10DF5" w:rsidRDefault="00D10DF5" w:rsidP="00C44BBD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1676343F" w14:textId="77777777" w:rsidR="00D10DF5" w:rsidRPr="00D10DF5" w:rsidRDefault="00D10DF5" w:rsidP="00C44BBD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D10DF5">
              <w:rPr>
                <w:rFonts w:ascii="Aptos Narrow" w:hAnsi="Aptos Narrow"/>
                <w:sz w:val="20"/>
                <w:szCs w:val="20"/>
              </w:rPr>
              <w:t>alle Arbeitsaufträge</w:t>
            </w:r>
          </w:p>
          <w:p w14:paraId="4FBF0A3C" w14:textId="77777777" w:rsidR="00D10DF5" w:rsidRPr="00D10DF5" w:rsidRDefault="00D10DF5" w:rsidP="00C44BBD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color w:val="215868" w:themeColor="accent5" w:themeShade="80"/>
              </w:rPr>
            </w:pPr>
            <w:r w:rsidRPr="00D10DF5">
              <w:rPr>
                <w:rFonts w:ascii="Aptos Narrow" w:hAnsi="Aptos Narrow"/>
                <w:sz w:val="20"/>
                <w:szCs w:val="20"/>
              </w:rPr>
              <w:t>alle vertiefenden Aufgaben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55590164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EF88639" w14:textId="777C5EF4" w:rsidR="00D10DF5" w:rsidRPr="00D94FD0" w:rsidRDefault="00D94FD0" w:rsidP="00D94FD0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8429643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F421E29" w14:textId="77777777" w:rsidR="00D10DF5" w:rsidRPr="00D94FD0" w:rsidRDefault="00D10DF5" w:rsidP="00D94FD0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D94FD0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45783261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68BE2A3" w14:textId="33ECD290" w:rsidR="00D10DF5" w:rsidRPr="00D94FD0" w:rsidRDefault="00D10DF5" w:rsidP="00D94FD0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D94FD0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2F825597" w14:textId="77777777" w:rsidR="00D10DF5" w:rsidRPr="00D94FD0" w:rsidRDefault="00D10DF5" w:rsidP="00D94FD0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D10DF5" w:rsidRPr="00D10DF5" w14:paraId="5F744E2B" w14:textId="77777777" w:rsidTr="00D94FD0">
        <w:trPr>
          <w:cantSplit/>
          <w:trHeight w:val="1247"/>
        </w:trPr>
        <w:tc>
          <w:tcPr>
            <w:tcW w:w="2991" w:type="dxa"/>
            <w:vMerge/>
            <w:shd w:val="clear" w:color="auto" w:fill="DBE5F1" w:themeFill="accent1" w:themeFillTint="33"/>
          </w:tcPr>
          <w:p w14:paraId="7024D3C5" w14:textId="77777777" w:rsidR="00D10DF5" w:rsidRPr="00D94FD0" w:rsidRDefault="00D10DF5" w:rsidP="004117CD">
            <w:pPr>
              <w:rPr>
                <w:rFonts w:ascii="Aptos Narrow" w:hAnsi="Aptos Narrow"/>
                <w:b/>
                <w:color w:val="244061" w:themeColor="accent1" w:themeShade="80"/>
              </w:rPr>
            </w:pPr>
          </w:p>
        </w:tc>
        <w:tc>
          <w:tcPr>
            <w:tcW w:w="6502" w:type="dxa"/>
          </w:tcPr>
          <w:p w14:paraId="4FDD31A3" w14:textId="77777777" w:rsidR="00D10DF5" w:rsidRPr="00D10DF5" w:rsidRDefault="00D10DF5" w:rsidP="004117CD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b/>
              </w:rPr>
            </w:pPr>
            <w:r w:rsidRPr="00D10DF5">
              <w:rPr>
                <w:rFonts w:ascii="Aptos Narrow" w:hAnsi="Aptos Narrow"/>
                <w:b/>
              </w:rPr>
              <w:t xml:space="preserve">Lernsituation 2.9 </w:t>
            </w:r>
          </w:p>
          <w:p w14:paraId="73C62AD4" w14:textId="77777777" w:rsidR="00D10DF5" w:rsidRPr="00D10DF5" w:rsidRDefault="00D10DF5" w:rsidP="002F29D8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sz w:val="20"/>
                <w:szCs w:val="20"/>
              </w:rPr>
            </w:pPr>
            <w:r w:rsidRPr="00D10DF5">
              <w:rPr>
                <w:rFonts w:ascii="Aptos Narrow" w:hAnsi="Aptos Narrow"/>
                <w:sz w:val="20"/>
                <w:szCs w:val="20"/>
              </w:rPr>
              <w:t>Einen Schriftgutkatalog erstellen</w:t>
            </w:r>
          </w:p>
          <w:p w14:paraId="14660772" w14:textId="77777777" w:rsidR="00D10DF5" w:rsidRPr="00D10DF5" w:rsidRDefault="00D10DF5" w:rsidP="00C44BBD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293860C7" w14:textId="77777777" w:rsidR="00D10DF5" w:rsidRPr="00D10DF5" w:rsidRDefault="00D10DF5" w:rsidP="00C44BBD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D10DF5">
              <w:rPr>
                <w:rFonts w:ascii="Aptos Narrow" w:hAnsi="Aptos Narrow"/>
                <w:sz w:val="20"/>
                <w:szCs w:val="20"/>
              </w:rPr>
              <w:t>alle Arbeitsaufträge</w:t>
            </w:r>
          </w:p>
          <w:p w14:paraId="72E58D41" w14:textId="77777777" w:rsidR="00D10DF5" w:rsidRPr="00D10DF5" w:rsidRDefault="00D10DF5" w:rsidP="00C44BBD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sz w:val="20"/>
                <w:szCs w:val="20"/>
              </w:rPr>
            </w:pPr>
            <w:r w:rsidRPr="00D10DF5">
              <w:rPr>
                <w:rFonts w:ascii="Aptos Narrow" w:hAnsi="Aptos Narrow"/>
                <w:sz w:val="20"/>
                <w:szCs w:val="20"/>
              </w:rPr>
              <w:t>alle vertiefenden Aufgaben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63548146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B68E415" w14:textId="77777777" w:rsidR="00D10DF5" w:rsidRPr="00D94FD0" w:rsidRDefault="00D10DF5" w:rsidP="00D94FD0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D94FD0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99128996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202E201" w14:textId="77777777" w:rsidR="00D10DF5" w:rsidRPr="00D94FD0" w:rsidRDefault="00D10DF5" w:rsidP="00D94FD0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D94FD0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21007656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3A51B41" w14:textId="77777777" w:rsidR="00D10DF5" w:rsidRPr="00D94FD0" w:rsidRDefault="00D10DF5" w:rsidP="00D94FD0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D94FD0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60134CC0" w14:textId="77777777" w:rsidR="00D10DF5" w:rsidRPr="00D94FD0" w:rsidRDefault="00D10DF5" w:rsidP="00D94FD0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D10DF5" w:rsidRPr="00D10DF5" w14:paraId="44F26484" w14:textId="77777777" w:rsidTr="00D94FD0">
        <w:trPr>
          <w:cantSplit/>
          <w:trHeight w:val="1247"/>
        </w:trPr>
        <w:tc>
          <w:tcPr>
            <w:tcW w:w="2991" w:type="dxa"/>
            <w:shd w:val="clear" w:color="auto" w:fill="DBE5F1" w:themeFill="accent1" w:themeFillTint="33"/>
          </w:tcPr>
          <w:p w14:paraId="22E94441" w14:textId="77777777" w:rsidR="00D10DF5" w:rsidRPr="00D94FD0" w:rsidRDefault="00D10DF5" w:rsidP="004117CD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D94FD0">
              <w:rPr>
                <w:rFonts w:ascii="Aptos Narrow" w:hAnsi="Aptos Narrow"/>
                <w:b/>
                <w:color w:val="244061" w:themeColor="accent1" w:themeShade="80"/>
              </w:rPr>
              <w:t>Terminplanung</w:t>
            </w:r>
          </w:p>
        </w:tc>
        <w:tc>
          <w:tcPr>
            <w:tcW w:w="6502" w:type="dxa"/>
          </w:tcPr>
          <w:p w14:paraId="69EC2B4E" w14:textId="77777777" w:rsidR="00D10DF5" w:rsidRPr="00D10DF5" w:rsidRDefault="00D10DF5" w:rsidP="004117CD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b/>
              </w:rPr>
            </w:pPr>
            <w:r w:rsidRPr="00D10DF5">
              <w:rPr>
                <w:rFonts w:ascii="Aptos Narrow" w:hAnsi="Aptos Narrow"/>
                <w:b/>
              </w:rPr>
              <w:t>Lernsituation 2.13</w:t>
            </w:r>
          </w:p>
          <w:p w14:paraId="24464A4C" w14:textId="77777777" w:rsidR="00D10DF5" w:rsidRPr="00D10DF5" w:rsidRDefault="00D10DF5" w:rsidP="004117CD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sz w:val="20"/>
                <w:szCs w:val="20"/>
              </w:rPr>
            </w:pPr>
            <w:r w:rsidRPr="00D10DF5">
              <w:rPr>
                <w:rFonts w:ascii="Aptos Narrow" w:hAnsi="Aptos Narrow"/>
                <w:sz w:val="20"/>
                <w:szCs w:val="20"/>
              </w:rPr>
              <w:t>Betriebliche Terminplanung vornehmen</w:t>
            </w:r>
          </w:p>
          <w:p w14:paraId="379CFBDC" w14:textId="77777777" w:rsidR="00D10DF5" w:rsidRPr="00D10DF5" w:rsidRDefault="00D10DF5" w:rsidP="00C44BBD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1C76EDE2" w14:textId="77777777" w:rsidR="00D10DF5" w:rsidRPr="00D10DF5" w:rsidRDefault="00D10DF5" w:rsidP="00C44BBD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D10DF5">
              <w:rPr>
                <w:rFonts w:ascii="Aptos Narrow" w:hAnsi="Aptos Narrow"/>
                <w:sz w:val="20"/>
                <w:szCs w:val="20"/>
              </w:rPr>
              <w:t>alle Arbeitsaufträge</w:t>
            </w:r>
          </w:p>
          <w:p w14:paraId="1990AB1B" w14:textId="77777777" w:rsidR="00D10DF5" w:rsidRPr="00D10DF5" w:rsidRDefault="00D10DF5" w:rsidP="00C44BBD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color w:val="215868" w:themeColor="accent5" w:themeShade="80"/>
              </w:rPr>
            </w:pPr>
            <w:r w:rsidRPr="00D10DF5">
              <w:rPr>
                <w:rFonts w:ascii="Aptos Narrow" w:hAnsi="Aptos Narrow"/>
                <w:sz w:val="20"/>
                <w:szCs w:val="20"/>
              </w:rPr>
              <w:t>alle vertiefenden Aufgaben, außer 5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6048861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E00E088" w14:textId="77777777" w:rsidR="00D10DF5" w:rsidRPr="00D94FD0" w:rsidRDefault="00D10DF5" w:rsidP="00D94FD0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D94FD0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12341543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2B2A44F" w14:textId="77777777" w:rsidR="00D10DF5" w:rsidRPr="00D94FD0" w:rsidRDefault="00D10DF5" w:rsidP="00D94FD0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D94FD0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93867901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A5661E8" w14:textId="77777777" w:rsidR="00D10DF5" w:rsidRPr="00D94FD0" w:rsidRDefault="00D10DF5" w:rsidP="00D94FD0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D94FD0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5EF7011B" w14:textId="77777777" w:rsidR="00D10DF5" w:rsidRPr="00D94FD0" w:rsidRDefault="00D10DF5" w:rsidP="00D94FD0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D10DF5" w:rsidRPr="00D10DF5" w14:paraId="2ACCBAEA" w14:textId="77777777" w:rsidTr="00D94FD0">
        <w:trPr>
          <w:cantSplit/>
          <w:trHeight w:val="1531"/>
        </w:trPr>
        <w:tc>
          <w:tcPr>
            <w:tcW w:w="2991" w:type="dxa"/>
            <w:shd w:val="clear" w:color="auto" w:fill="DBE5F1" w:themeFill="accent1" w:themeFillTint="33"/>
          </w:tcPr>
          <w:p w14:paraId="7FAACBB7" w14:textId="77777777" w:rsidR="00D10DF5" w:rsidRPr="00D94FD0" w:rsidRDefault="00D10DF5" w:rsidP="004117CD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D94FD0">
              <w:rPr>
                <w:rFonts w:ascii="Aptos Narrow" w:hAnsi="Aptos Narrow"/>
                <w:b/>
                <w:color w:val="244061" w:themeColor="accent1" w:themeShade="80"/>
              </w:rPr>
              <w:t>Sitzungen &amp; Besprechungen</w:t>
            </w:r>
          </w:p>
        </w:tc>
        <w:tc>
          <w:tcPr>
            <w:tcW w:w="6502" w:type="dxa"/>
          </w:tcPr>
          <w:p w14:paraId="56562DDB" w14:textId="77777777" w:rsidR="00D10DF5" w:rsidRPr="00D10DF5" w:rsidRDefault="00D10DF5" w:rsidP="00E66FA1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b/>
              </w:rPr>
            </w:pPr>
            <w:r w:rsidRPr="00D10DF5">
              <w:rPr>
                <w:rFonts w:ascii="Aptos Narrow" w:hAnsi="Aptos Narrow"/>
                <w:b/>
              </w:rPr>
              <w:t>Lernsituation 2.14</w:t>
            </w:r>
          </w:p>
          <w:p w14:paraId="432A067F" w14:textId="77777777" w:rsidR="00D10DF5" w:rsidRPr="00D10DF5" w:rsidRDefault="00D10DF5" w:rsidP="00B469FA">
            <w:pPr>
              <w:rPr>
                <w:rFonts w:ascii="Aptos Narrow" w:hAnsi="Aptos Narrow" w:cstheme="minorHAnsi"/>
                <w:sz w:val="20"/>
                <w:szCs w:val="20"/>
              </w:rPr>
            </w:pPr>
            <w:r w:rsidRPr="00D10DF5">
              <w:rPr>
                <w:rFonts w:ascii="Aptos Narrow" w:hAnsi="Aptos Narrow" w:cstheme="minorHAnsi"/>
                <w:sz w:val="20"/>
                <w:szCs w:val="20"/>
              </w:rPr>
              <w:t>Sitzungen und Besprechungen vorbereiten, die Durchführung begleiten und protokollieren</w:t>
            </w:r>
          </w:p>
          <w:p w14:paraId="3E480B1B" w14:textId="77777777" w:rsidR="00D10DF5" w:rsidRPr="00D10DF5" w:rsidRDefault="00D10DF5" w:rsidP="00C44BBD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6CDEE3E5" w14:textId="77777777" w:rsidR="00D10DF5" w:rsidRPr="00D10DF5" w:rsidRDefault="00D10DF5" w:rsidP="00C44BBD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D10DF5">
              <w:rPr>
                <w:rFonts w:ascii="Aptos Narrow" w:hAnsi="Aptos Narrow"/>
                <w:sz w:val="20"/>
                <w:szCs w:val="20"/>
              </w:rPr>
              <w:t>alle Arbeitsaufträge</w:t>
            </w:r>
          </w:p>
          <w:p w14:paraId="3DD9C745" w14:textId="77777777" w:rsidR="00D10DF5" w:rsidRPr="00D10DF5" w:rsidRDefault="00D10DF5" w:rsidP="00C44BBD">
            <w:pPr>
              <w:rPr>
                <w:rFonts w:ascii="Aptos Narrow" w:hAnsi="Aptos Narrow"/>
                <w:color w:val="215868" w:themeColor="accent5" w:themeShade="80"/>
              </w:rPr>
            </w:pPr>
            <w:r w:rsidRPr="00D10DF5">
              <w:rPr>
                <w:rFonts w:ascii="Aptos Narrow" w:hAnsi="Aptos Narrow"/>
                <w:sz w:val="20"/>
                <w:szCs w:val="20"/>
              </w:rPr>
              <w:t>alle vertiefenden Aufgaben, außer 3 - 8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26973758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6BE7E4D" w14:textId="77777777" w:rsidR="00D10DF5" w:rsidRPr="00D94FD0" w:rsidRDefault="00D10DF5" w:rsidP="00D94FD0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D94FD0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20809023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50040D1" w14:textId="77777777" w:rsidR="00D10DF5" w:rsidRPr="00D94FD0" w:rsidRDefault="00D10DF5" w:rsidP="00D94FD0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D94FD0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92449003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5C35A88" w14:textId="77777777" w:rsidR="00D10DF5" w:rsidRPr="00D94FD0" w:rsidRDefault="00D10DF5" w:rsidP="00D94FD0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D94FD0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1274ED9F" w14:textId="77777777" w:rsidR="00D10DF5" w:rsidRPr="00D94FD0" w:rsidRDefault="00D10DF5" w:rsidP="00D94FD0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</w:tbl>
    <w:p w14:paraId="4F0EB607" w14:textId="77777777" w:rsidR="00A87283" w:rsidRPr="00D10DF5" w:rsidRDefault="00A87283">
      <w:pPr>
        <w:rPr>
          <w:rFonts w:ascii="Aptos Narrow" w:hAnsi="Aptos Narrow"/>
        </w:rPr>
      </w:pPr>
    </w:p>
    <w:p w14:paraId="38AC58FD" w14:textId="77777777" w:rsidR="00D10DF5" w:rsidRDefault="00D10DF5">
      <w:r>
        <w:br w:type="page"/>
      </w:r>
    </w:p>
    <w:tbl>
      <w:tblPr>
        <w:tblStyle w:val="Tabellenraster"/>
        <w:tblW w:w="5011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991"/>
        <w:gridCol w:w="6502"/>
        <w:gridCol w:w="1559"/>
        <w:gridCol w:w="1559"/>
        <w:gridCol w:w="1559"/>
        <w:gridCol w:w="1559"/>
      </w:tblGrid>
      <w:tr w:rsidR="00A87283" w:rsidRPr="00D10DF5" w14:paraId="19A0CECF" w14:textId="77777777" w:rsidTr="00D94FD0">
        <w:trPr>
          <w:cantSplit/>
          <w:trHeight w:val="567"/>
          <w:tblHeader/>
        </w:trPr>
        <w:tc>
          <w:tcPr>
            <w:tcW w:w="2991" w:type="dxa"/>
            <w:shd w:val="clear" w:color="auto" w:fill="B8CCE4" w:themeFill="accent1" w:themeFillTint="66"/>
            <w:vAlign w:val="center"/>
          </w:tcPr>
          <w:p w14:paraId="791FD0CB" w14:textId="337F60AB" w:rsidR="00A87283" w:rsidRPr="00D94FD0" w:rsidRDefault="00A87283" w:rsidP="006936EB">
            <w:pPr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D94FD0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lastRenderedPageBreak/>
              <w:t>Themen</w:t>
            </w:r>
          </w:p>
        </w:tc>
        <w:tc>
          <w:tcPr>
            <w:tcW w:w="6502" w:type="dxa"/>
            <w:shd w:val="clear" w:color="auto" w:fill="B8CCE4" w:themeFill="accent1" w:themeFillTint="66"/>
            <w:vAlign w:val="center"/>
          </w:tcPr>
          <w:p w14:paraId="5499F9ED" w14:textId="364FC3C0" w:rsidR="00A87283" w:rsidRPr="00D94FD0" w:rsidRDefault="00D10DF5" w:rsidP="006936EB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D94FD0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Lernsituation, Arbeitsaufträge und vertiefende Aufgaben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099D9A9F" w14:textId="378DFD13" w:rsidR="00A87283" w:rsidRPr="00D94FD0" w:rsidRDefault="00A87283" w:rsidP="00D10DF5">
            <w:pPr>
              <w:widowControl w:val="0"/>
              <w:spacing w:line="259" w:lineRule="auto"/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D94FD0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Erledigt</w:t>
            </w:r>
            <w:r w:rsidR="00D10DF5" w:rsidRPr="00D94FD0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 xml:space="preserve"> am …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7E4189DE" w14:textId="77777777" w:rsidR="00A87283" w:rsidRPr="00D94FD0" w:rsidRDefault="00A87283" w:rsidP="006936EB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D94FD0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Feedback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33530E1F" w14:textId="77777777" w:rsidR="00A87283" w:rsidRPr="00D94FD0" w:rsidRDefault="00A87283" w:rsidP="006936EB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D94FD0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Nachbesserung erforderlich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14519A80" w14:textId="77777777" w:rsidR="00A87283" w:rsidRPr="00D94FD0" w:rsidRDefault="00A87283" w:rsidP="006936EB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D94FD0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 xml:space="preserve">Unterschrift </w:t>
            </w:r>
            <w:r w:rsidRPr="00D94FD0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br/>
              <w:t>Ausbildende</w:t>
            </w:r>
          </w:p>
        </w:tc>
      </w:tr>
      <w:tr w:rsidR="00D94FD0" w:rsidRPr="00D94FD0" w14:paraId="39D5C6B3" w14:textId="77777777" w:rsidTr="00D94FD0">
        <w:trPr>
          <w:cantSplit/>
          <w:trHeight w:val="227"/>
        </w:trPr>
        <w:tc>
          <w:tcPr>
            <w:tcW w:w="15729" w:type="dxa"/>
            <w:gridSpan w:val="6"/>
            <w:shd w:val="clear" w:color="auto" w:fill="DBE5F1" w:themeFill="accent1" w:themeFillTint="33"/>
            <w:vAlign w:val="center"/>
          </w:tcPr>
          <w:p w14:paraId="3245C650" w14:textId="77777777" w:rsidR="00A05C2F" w:rsidRPr="00D94FD0" w:rsidRDefault="00A05C2F" w:rsidP="00A05C2F">
            <w:pPr>
              <w:jc w:val="right"/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</w:pPr>
            <w:proofErr w:type="spellStart"/>
            <w:r w:rsidRPr="00D94FD0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BüroWelt</w:t>
            </w:r>
            <w:proofErr w:type="spellEnd"/>
            <w:r w:rsidRPr="00D94FD0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&amp; </w:t>
            </w:r>
            <w:proofErr w:type="spellStart"/>
            <w:r w:rsidRPr="00D94FD0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BüroMaterial</w:t>
            </w:r>
            <w:proofErr w:type="spellEnd"/>
            <w:r w:rsidRPr="00D94FD0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– Teil 2, Lernfeld 12</w:t>
            </w:r>
          </w:p>
        </w:tc>
      </w:tr>
      <w:tr w:rsidR="00D10DF5" w:rsidRPr="00D10DF5" w14:paraId="04129D5B" w14:textId="77777777" w:rsidTr="00D94FD0">
        <w:trPr>
          <w:cantSplit/>
          <w:trHeight w:val="1474"/>
        </w:trPr>
        <w:tc>
          <w:tcPr>
            <w:tcW w:w="2991" w:type="dxa"/>
            <w:shd w:val="clear" w:color="auto" w:fill="DBE5F1" w:themeFill="accent1" w:themeFillTint="33"/>
          </w:tcPr>
          <w:p w14:paraId="5934A07C" w14:textId="77777777" w:rsidR="00D10DF5" w:rsidRPr="00D94FD0" w:rsidRDefault="00D10DF5" w:rsidP="00E66FA1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D94FD0">
              <w:rPr>
                <w:rFonts w:ascii="Aptos Narrow" w:hAnsi="Aptos Narrow"/>
                <w:b/>
                <w:color w:val="244061" w:themeColor="accent1" w:themeShade="80"/>
              </w:rPr>
              <w:t>Veranstaltungen organisieren</w:t>
            </w:r>
          </w:p>
        </w:tc>
        <w:tc>
          <w:tcPr>
            <w:tcW w:w="6502" w:type="dxa"/>
          </w:tcPr>
          <w:p w14:paraId="52FD9E9F" w14:textId="77777777" w:rsidR="00D10DF5" w:rsidRPr="00D10DF5" w:rsidRDefault="00D10DF5" w:rsidP="004117CD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b/>
              </w:rPr>
            </w:pPr>
            <w:r w:rsidRPr="00D10DF5">
              <w:rPr>
                <w:rFonts w:ascii="Aptos Narrow" w:hAnsi="Aptos Narrow"/>
                <w:b/>
              </w:rPr>
              <w:t>Lernsituation 12.1</w:t>
            </w:r>
          </w:p>
          <w:p w14:paraId="66BB10FA" w14:textId="77777777" w:rsidR="00D10DF5" w:rsidRPr="00D10DF5" w:rsidRDefault="00D10DF5" w:rsidP="002F29D8">
            <w:pPr>
              <w:rPr>
                <w:rFonts w:ascii="Aptos Narrow" w:hAnsi="Aptos Narrow"/>
                <w:sz w:val="20"/>
                <w:szCs w:val="20"/>
              </w:rPr>
            </w:pPr>
            <w:r w:rsidRPr="00D10DF5">
              <w:rPr>
                <w:rFonts w:ascii="Aptos Narrow" w:hAnsi="Aptos Narrow"/>
                <w:sz w:val="20"/>
                <w:szCs w:val="20"/>
              </w:rPr>
              <w:t>Eine Hausmesse zur Präsentation einer neuen Produktlinie aus FSC-zertifiziertem Holz wird vorbereitet</w:t>
            </w:r>
          </w:p>
          <w:p w14:paraId="31873125" w14:textId="77777777" w:rsidR="00D10DF5" w:rsidRPr="00D10DF5" w:rsidRDefault="00D10DF5" w:rsidP="00C44BBD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2A75289E" w14:textId="77777777" w:rsidR="00D10DF5" w:rsidRPr="00D10DF5" w:rsidRDefault="00D10DF5" w:rsidP="00C44BBD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D10DF5">
              <w:rPr>
                <w:rFonts w:ascii="Aptos Narrow" w:hAnsi="Aptos Narrow"/>
                <w:sz w:val="20"/>
                <w:szCs w:val="20"/>
              </w:rPr>
              <w:t>alle Arbeitsaufträge</w:t>
            </w:r>
          </w:p>
          <w:p w14:paraId="6BA3F682" w14:textId="77777777" w:rsidR="00D10DF5" w:rsidRPr="00D10DF5" w:rsidRDefault="00D10DF5" w:rsidP="00C44BBD">
            <w:pPr>
              <w:rPr>
                <w:rFonts w:ascii="Aptos Narrow" w:hAnsi="Aptos Narrow"/>
                <w:sz w:val="20"/>
                <w:szCs w:val="20"/>
              </w:rPr>
            </w:pPr>
            <w:r w:rsidRPr="00D10DF5">
              <w:rPr>
                <w:rFonts w:ascii="Aptos Narrow" w:hAnsi="Aptos Narrow"/>
                <w:sz w:val="20"/>
                <w:szCs w:val="20"/>
              </w:rPr>
              <w:t>alle vertiefenden Aufgaben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98369238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C34D383" w14:textId="63B92BC3" w:rsidR="00D10DF5" w:rsidRPr="00D94FD0" w:rsidRDefault="00D94FD0" w:rsidP="00D94FD0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27177021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1A30CD9" w14:textId="77777777" w:rsidR="00D10DF5" w:rsidRPr="00D94FD0" w:rsidRDefault="00D10DF5" w:rsidP="00D94FD0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D94FD0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462486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730CCE1" w14:textId="77777777" w:rsidR="00D10DF5" w:rsidRPr="00D94FD0" w:rsidRDefault="00D10DF5" w:rsidP="00D94FD0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D94FD0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3630AABB" w14:textId="77777777" w:rsidR="00D10DF5" w:rsidRPr="00D94FD0" w:rsidRDefault="00D10DF5" w:rsidP="00D94FD0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D10DF5" w:rsidRPr="00D10DF5" w14:paraId="49C6DCE2" w14:textId="77777777" w:rsidTr="00D94FD0">
        <w:trPr>
          <w:cantSplit/>
          <w:trHeight w:val="1247"/>
        </w:trPr>
        <w:tc>
          <w:tcPr>
            <w:tcW w:w="2991" w:type="dxa"/>
            <w:vMerge w:val="restart"/>
            <w:shd w:val="clear" w:color="auto" w:fill="DBE5F1" w:themeFill="accent1" w:themeFillTint="33"/>
          </w:tcPr>
          <w:p w14:paraId="574F733E" w14:textId="77777777" w:rsidR="00D10DF5" w:rsidRPr="00D94FD0" w:rsidRDefault="00D10DF5" w:rsidP="004117CD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D94FD0">
              <w:rPr>
                <w:rFonts w:ascii="Aptos Narrow" w:hAnsi="Aptos Narrow"/>
                <w:b/>
                <w:color w:val="244061" w:themeColor="accent1" w:themeShade="80"/>
              </w:rPr>
              <w:t>Geschäftsreisen</w:t>
            </w:r>
          </w:p>
        </w:tc>
        <w:tc>
          <w:tcPr>
            <w:tcW w:w="6502" w:type="dxa"/>
            <w:tcBorders>
              <w:right w:val="single" w:sz="4" w:space="0" w:color="auto"/>
            </w:tcBorders>
          </w:tcPr>
          <w:p w14:paraId="1E050537" w14:textId="77777777" w:rsidR="00D10DF5" w:rsidRPr="00D10DF5" w:rsidRDefault="00D10DF5" w:rsidP="004117CD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b/>
              </w:rPr>
            </w:pPr>
            <w:r w:rsidRPr="00D10DF5">
              <w:rPr>
                <w:rFonts w:ascii="Aptos Narrow" w:hAnsi="Aptos Narrow"/>
                <w:b/>
              </w:rPr>
              <w:t>Lernsituation 12.2</w:t>
            </w:r>
          </w:p>
          <w:p w14:paraId="41A5D3D7" w14:textId="77777777" w:rsidR="00D10DF5" w:rsidRPr="00D10DF5" w:rsidRDefault="00D10DF5" w:rsidP="002F29D8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sz w:val="20"/>
                <w:szCs w:val="20"/>
              </w:rPr>
            </w:pPr>
            <w:r w:rsidRPr="00D10DF5">
              <w:rPr>
                <w:rFonts w:ascii="Aptos Narrow" w:hAnsi="Aptos Narrow"/>
                <w:sz w:val="20"/>
                <w:szCs w:val="20"/>
              </w:rPr>
              <w:t>Eine Geschäftsreise organisieren</w:t>
            </w:r>
          </w:p>
          <w:p w14:paraId="11BCB62D" w14:textId="77777777" w:rsidR="00D10DF5" w:rsidRPr="00D10DF5" w:rsidRDefault="00D10DF5" w:rsidP="00C44BBD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0FA59260" w14:textId="77777777" w:rsidR="00D10DF5" w:rsidRPr="00D10DF5" w:rsidRDefault="00D10DF5" w:rsidP="00C44BBD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D10DF5">
              <w:rPr>
                <w:rFonts w:ascii="Aptos Narrow" w:hAnsi="Aptos Narrow"/>
                <w:sz w:val="20"/>
                <w:szCs w:val="20"/>
              </w:rPr>
              <w:t>alle Arbeitsaufträge</w:t>
            </w:r>
          </w:p>
          <w:p w14:paraId="5DED1EED" w14:textId="77777777" w:rsidR="00D10DF5" w:rsidRPr="00D10DF5" w:rsidRDefault="00D10DF5" w:rsidP="00C44BBD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sz w:val="20"/>
                <w:szCs w:val="20"/>
              </w:rPr>
            </w:pPr>
            <w:r w:rsidRPr="00D10DF5">
              <w:rPr>
                <w:rFonts w:ascii="Aptos Narrow" w:hAnsi="Aptos Narrow"/>
                <w:sz w:val="20"/>
                <w:szCs w:val="20"/>
              </w:rPr>
              <w:t>alle vertiefenden Aufgaben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2323825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CC850D2" w14:textId="77777777" w:rsidR="00D10DF5" w:rsidRPr="00D94FD0" w:rsidRDefault="00D10DF5" w:rsidP="00D94FD0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D94FD0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4228386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BD1899D" w14:textId="77777777" w:rsidR="00D10DF5" w:rsidRPr="00D94FD0" w:rsidRDefault="00D10DF5" w:rsidP="00D94FD0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D94FD0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98296104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09939A9" w14:textId="77777777" w:rsidR="00D10DF5" w:rsidRPr="00D94FD0" w:rsidRDefault="00D10DF5" w:rsidP="00D94FD0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D94FD0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  <w:tcBorders>
              <w:left w:val="single" w:sz="4" w:space="0" w:color="auto"/>
            </w:tcBorders>
          </w:tcPr>
          <w:p w14:paraId="6145B1E7" w14:textId="77777777" w:rsidR="00D10DF5" w:rsidRPr="00D94FD0" w:rsidRDefault="00D10DF5" w:rsidP="00D94FD0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D10DF5" w:rsidRPr="00D10DF5" w14:paraId="3FDC76F4" w14:textId="77777777" w:rsidTr="00D94FD0">
        <w:trPr>
          <w:cantSplit/>
          <w:trHeight w:val="1247"/>
        </w:trPr>
        <w:tc>
          <w:tcPr>
            <w:tcW w:w="2991" w:type="dxa"/>
            <w:vMerge/>
            <w:shd w:val="clear" w:color="auto" w:fill="DBE5F1" w:themeFill="accent1" w:themeFillTint="33"/>
          </w:tcPr>
          <w:p w14:paraId="635A20A5" w14:textId="77777777" w:rsidR="00D10DF5" w:rsidRPr="00D10DF5" w:rsidRDefault="00D10DF5" w:rsidP="004117CD">
            <w:pPr>
              <w:rPr>
                <w:rFonts w:ascii="Aptos Narrow" w:hAnsi="Aptos Narrow"/>
                <w:b/>
                <w:sz w:val="20"/>
                <w:szCs w:val="20"/>
              </w:rPr>
            </w:pPr>
          </w:p>
        </w:tc>
        <w:tc>
          <w:tcPr>
            <w:tcW w:w="6502" w:type="dxa"/>
          </w:tcPr>
          <w:p w14:paraId="13A33761" w14:textId="77777777" w:rsidR="00D10DF5" w:rsidRPr="00D10DF5" w:rsidRDefault="00D10DF5" w:rsidP="007A107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b/>
              </w:rPr>
            </w:pPr>
            <w:r w:rsidRPr="00D10DF5">
              <w:rPr>
                <w:rFonts w:ascii="Aptos Narrow" w:hAnsi="Aptos Narrow"/>
                <w:b/>
              </w:rPr>
              <w:t>Lernsituation 12.3</w:t>
            </w:r>
          </w:p>
          <w:p w14:paraId="77904B1E" w14:textId="77777777" w:rsidR="00D10DF5" w:rsidRPr="00D10DF5" w:rsidRDefault="00D10DF5" w:rsidP="002F29D8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sz w:val="20"/>
                <w:szCs w:val="20"/>
              </w:rPr>
            </w:pPr>
            <w:r w:rsidRPr="00D10DF5">
              <w:rPr>
                <w:rFonts w:ascii="Aptos Narrow" w:hAnsi="Aptos Narrow"/>
                <w:sz w:val="20"/>
                <w:szCs w:val="20"/>
              </w:rPr>
              <w:t>Eine Geschäftsreise abrechnen</w:t>
            </w:r>
          </w:p>
          <w:p w14:paraId="759EB7A7" w14:textId="77777777" w:rsidR="00D10DF5" w:rsidRPr="00D10DF5" w:rsidRDefault="00D10DF5" w:rsidP="00C44BBD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64F88850" w14:textId="77777777" w:rsidR="00D10DF5" w:rsidRPr="00D10DF5" w:rsidRDefault="00D10DF5" w:rsidP="00C44BBD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D10DF5">
              <w:rPr>
                <w:rFonts w:ascii="Aptos Narrow" w:hAnsi="Aptos Narrow"/>
                <w:sz w:val="20"/>
                <w:szCs w:val="20"/>
              </w:rPr>
              <w:t>alle Arbeitsaufträge</w:t>
            </w:r>
          </w:p>
          <w:p w14:paraId="2D924EA3" w14:textId="77777777" w:rsidR="00D10DF5" w:rsidRPr="00D10DF5" w:rsidRDefault="00D10DF5" w:rsidP="00C44BBD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sz w:val="20"/>
                <w:szCs w:val="20"/>
              </w:rPr>
            </w:pPr>
            <w:r w:rsidRPr="00D10DF5">
              <w:rPr>
                <w:rFonts w:ascii="Aptos Narrow" w:hAnsi="Aptos Narrow"/>
                <w:sz w:val="20"/>
                <w:szCs w:val="20"/>
              </w:rPr>
              <w:t>alle vertiefenden Aufgaben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3243558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0DF9A6E" w14:textId="77777777" w:rsidR="00D10DF5" w:rsidRPr="00D94FD0" w:rsidRDefault="00D10DF5" w:rsidP="00D94FD0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D94FD0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47743980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D345848" w14:textId="77777777" w:rsidR="00D10DF5" w:rsidRPr="00D94FD0" w:rsidRDefault="00D10DF5" w:rsidP="00D94FD0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D94FD0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95390226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C2BB8B1" w14:textId="77777777" w:rsidR="00D10DF5" w:rsidRPr="00D94FD0" w:rsidRDefault="00D10DF5" w:rsidP="00D94FD0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D94FD0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145945EE" w14:textId="77777777" w:rsidR="00D10DF5" w:rsidRPr="00D94FD0" w:rsidRDefault="00D10DF5" w:rsidP="00D94FD0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</w:tbl>
    <w:p w14:paraId="658B15BA" w14:textId="77777777" w:rsidR="0042530B" w:rsidRPr="00D10DF5" w:rsidRDefault="0042530B" w:rsidP="00E35FBD">
      <w:pPr>
        <w:rPr>
          <w:rFonts w:ascii="Aptos Narrow" w:hAnsi="Aptos Narrow"/>
        </w:rPr>
      </w:pPr>
    </w:p>
    <w:sectPr w:rsidR="0042530B" w:rsidRPr="00D10DF5" w:rsidSect="00A87283">
      <w:headerReference w:type="default" r:id="rId7"/>
      <w:footerReference w:type="default" r:id="rId8"/>
      <w:pgSz w:w="16838" w:h="11906" w:orient="landscape" w:code="9"/>
      <w:pgMar w:top="1701" w:right="567" w:bottom="851" w:left="567" w:header="851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F569C" w14:textId="77777777" w:rsidR="006D483A" w:rsidRDefault="006D483A" w:rsidP="0042530B">
      <w:pPr>
        <w:spacing w:line="240" w:lineRule="auto"/>
      </w:pPr>
      <w:r>
        <w:separator/>
      </w:r>
    </w:p>
  </w:endnote>
  <w:endnote w:type="continuationSeparator" w:id="0">
    <w:p w14:paraId="7AC44D88" w14:textId="77777777" w:rsidR="006D483A" w:rsidRDefault="006D483A" w:rsidP="004253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ADEF3" w14:textId="77777777" w:rsidR="00A87283" w:rsidRPr="00A87283" w:rsidRDefault="00A87283">
    <w:pPr>
      <w:rPr>
        <w:sz w:val="16"/>
        <w:szCs w:val="16"/>
      </w:rPr>
    </w:pPr>
  </w:p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31"/>
      <w:gridCol w:w="5231"/>
      <w:gridCol w:w="5232"/>
    </w:tblGrid>
    <w:tr w:rsidR="00D94FD0" w:rsidRPr="00D94FD0" w14:paraId="36384071" w14:textId="77777777" w:rsidTr="00A87283">
      <w:tc>
        <w:tcPr>
          <w:tcW w:w="5231" w:type="dxa"/>
        </w:tcPr>
        <w:p w14:paraId="27D779AE" w14:textId="5690E17A" w:rsidR="00A87283" w:rsidRPr="00D94FD0" w:rsidRDefault="00A87283" w:rsidP="006D6AB1">
          <w:pPr>
            <w:pStyle w:val="Fuzeile"/>
            <w:tabs>
              <w:tab w:val="clear" w:pos="4536"/>
              <w:tab w:val="clear" w:pos="9072"/>
              <w:tab w:val="center" w:pos="7797"/>
              <w:tab w:val="right" w:pos="15704"/>
            </w:tabs>
            <w:rPr>
              <w:rFonts w:ascii="Aptos Narrow" w:hAnsi="Aptos Narrow"/>
              <w:color w:val="244061" w:themeColor="accent1" w:themeShade="80"/>
              <w:sz w:val="16"/>
            </w:rPr>
          </w:pPr>
          <w:r w:rsidRPr="00D94FD0">
            <w:rPr>
              <w:rFonts w:ascii="Aptos Narrow" w:hAnsi="Aptos Narrow"/>
              <w:color w:val="244061" w:themeColor="accent1" w:themeShade="80"/>
              <w:sz w:val="16"/>
            </w:rPr>
            <w:t>&lt;&lt;</w:t>
          </w:r>
          <w:proofErr w:type="spellStart"/>
          <w:r w:rsidR="00EA0E68" w:rsidRPr="00D94FD0">
            <w:rPr>
              <w:rFonts w:ascii="Aptos Narrow" w:hAnsi="Aptos Narrow"/>
              <w:color w:val="244061" w:themeColor="accent1" w:themeShade="80"/>
              <w:sz w:val="16"/>
            </w:rPr>
            <w:t>d</w:t>
          </w:r>
          <w:r w:rsidRPr="00D94FD0">
            <w:rPr>
              <w:rFonts w:ascii="Aptos Narrow" w:hAnsi="Aptos Narrow"/>
              <w:color w:val="244061" w:themeColor="accent1" w:themeShade="80"/>
              <w:sz w:val="16"/>
            </w:rPr>
            <w:t>atei</w:t>
          </w:r>
          <w:r w:rsidR="00EA0E68" w:rsidRPr="00D94FD0">
            <w:rPr>
              <w:rFonts w:ascii="Aptos Narrow" w:hAnsi="Aptos Narrow"/>
              <w:color w:val="244061" w:themeColor="accent1" w:themeShade="80"/>
              <w:sz w:val="16"/>
            </w:rPr>
            <w:t>n</w:t>
          </w:r>
          <w:r w:rsidRPr="00D94FD0">
            <w:rPr>
              <w:rFonts w:ascii="Aptos Narrow" w:hAnsi="Aptos Narrow"/>
              <w:color w:val="244061" w:themeColor="accent1" w:themeShade="80"/>
              <w:sz w:val="16"/>
            </w:rPr>
            <w:t>ame</w:t>
          </w:r>
          <w:proofErr w:type="spellEnd"/>
          <w:r w:rsidRPr="00D94FD0">
            <w:rPr>
              <w:rFonts w:ascii="Aptos Narrow" w:hAnsi="Aptos Narrow"/>
              <w:color w:val="244061" w:themeColor="accent1" w:themeShade="80"/>
              <w:sz w:val="16"/>
            </w:rPr>
            <w:t>&gt;&gt;</w:t>
          </w:r>
        </w:p>
      </w:tc>
      <w:tc>
        <w:tcPr>
          <w:tcW w:w="5231" w:type="dxa"/>
        </w:tcPr>
        <w:p w14:paraId="1063C249" w14:textId="56ECA01B" w:rsidR="00A87283" w:rsidRPr="00D94FD0" w:rsidRDefault="00A87283" w:rsidP="00A87283">
          <w:pPr>
            <w:pStyle w:val="Fuzeile"/>
            <w:tabs>
              <w:tab w:val="clear" w:pos="4536"/>
              <w:tab w:val="clear" w:pos="9072"/>
              <w:tab w:val="center" w:pos="7797"/>
              <w:tab w:val="right" w:pos="15704"/>
            </w:tabs>
            <w:jc w:val="center"/>
            <w:rPr>
              <w:rFonts w:ascii="Aptos Narrow" w:hAnsi="Aptos Narrow"/>
              <w:color w:val="244061" w:themeColor="accent1" w:themeShade="80"/>
              <w:sz w:val="16"/>
            </w:rPr>
          </w:pPr>
          <w:r w:rsidRPr="00D94FD0">
            <w:rPr>
              <w:rFonts w:ascii="Aptos Narrow" w:hAnsi="Aptos Narrow"/>
              <w:color w:val="244061" w:themeColor="accent1" w:themeShade="80"/>
              <w:sz w:val="16"/>
            </w:rPr>
            <w:t>Stand: &lt;&lt;stand&gt;&gt;</w:t>
          </w:r>
        </w:p>
      </w:tc>
      <w:tc>
        <w:tcPr>
          <w:tcW w:w="5232" w:type="dxa"/>
        </w:tcPr>
        <w:p w14:paraId="5E21153A" w14:textId="1BCADA8E" w:rsidR="00A87283" w:rsidRPr="00D94FD0" w:rsidRDefault="00A87283" w:rsidP="00A87283">
          <w:pPr>
            <w:pStyle w:val="Fuzeile"/>
            <w:tabs>
              <w:tab w:val="clear" w:pos="4536"/>
              <w:tab w:val="clear" w:pos="9072"/>
              <w:tab w:val="center" w:pos="7797"/>
              <w:tab w:val="right" w:pos="15704"/>
            </w:tabs>
            <w:jc w:val="right"/>
            <w:rPr>
              <w:rFonts w:ascii="Aptos Narrow" w:hAnsi="Aptos Narrow"/>
              <w:color w:val="244061" w:themeColor="accent1" w:themeShade="80"/>
              <w:sz w:val="16"/>
            </w:rPr>
          </w:pPr>
          <w:r w:rsidRPr="00D94FD0">
            <w:rPr>
              <w:rFonts w:ascii="Aptos Narrow" w:hAnsi="Aptos Narrow"/>
              <w:color w:val="244061" w:themeColor="accent1" w:themeShade="80"/>
              <w:sz w:val="16"/>
            </w:rPr>
            <w:t xml:space="preserve">Seite </w:t>
          </w:r>
          <w:r w:rsidRPr="00D94FD0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begin"/>
          </w:r>
          <w:r w:rsidRPr="00D94FD0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instrText>PAGE  \* Arabic  \* MERGEFORMAT</w:instrText>
          </w:r>
          <w:r w:rsidRPr="00D94FD0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separate"/>
          </w:r>
          <w:r w:rsidRPr="00D94FD0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t>1</w:t>
          </w:r>
          <w:r w:rsidRPr="00D94FD0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end"/>
          </w:r>
          <w:r w:rsidRPr="00D94FD0">
            <w:rPr>
              <w:rFonts w:ascii="Aptos Narrow" w:hAnsi="Aptos Narrow"/>
              <w:color w:val="244061" w:themeColor="accent1" w:themeShade="80"/>
              <w:sz w:val="16"/>
            </w:rPr>
            <w:t xml:space="preserve"> von </w:t>
          </w:r>
          <w:r w:rsidRPr="00D94FD0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begin"/>
          </w:r>
          <w:r w:rsidRPr="00D94FD0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instrText>NUMPAGES  \* Arabic  \* MERGEFORMAT</w:instrText>
          </w:r>
          <w:r w:rsidRPr="00D94FD0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separate"/>
          </w:r>
          <w:r w:rsidRPr="00D94FD0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t>4</w:t>
          </w:r>
          <w:r w:rsidRPr="00D94FD0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end"/>
          </w:r>
        </w:p>
      </w:tc>
    </w:tr>
  </w:tbl>
  <w:p w14:paraId="2D010119" w14:textId="401C6B3D" w:rsidR="008A5CA0" w:rsidRPr="006D6AB1" w:rsidRDefault="008A5CA0" w:rsidP="006D6AB1">
    <w:pPr>
      <w:pStyle w:val="Fuzeile"/>
      <w:tabs>
        <w:tab w:val="clear" w:pos="4536"/>
        <w:tab w:val="clear" w:pos="9072"/>
        <w:tab w:val="center" w:pos="7797"/>
        <w:tab w:val="right" w:pos="15704"/>
      </w:tabs>
      <w:rPr>
        <w:color w:val="215868" w:themeColor="accent5" w:themeShade="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37625" w14:textId="77777777" w:rsidR="006D483A" w:rsidRDefault="006D483A" w:rsidP="0042530B">
      <w:pPr>
        <w:spacing w:line="240" w:lineRule="auto"/>
      </w:pPr>
      <w:r>
        <w:separator/>
      </w:r>
    </w:p>
  </w:footnote>
  <w:footnote w:type="continuationSeparator" w:id="0">
    <w:p w14:paraId="740FFF2F" w14:textId="77777777" w:rsidR="006D483A" w:rsidRDefault="006D483A" w:rsidP="004253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501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2876"/>
      <w:gridCol w:w="2859"/>
    </w:tblGrid>
    <w:tr w:rsidR="00DE3A14" w:rsidRPr="00D94FD0" w14:paraId="645A3D1A" w14:textId="77777777" w:rsidTr="00A87283">
      <w:trPr>
        <w:trHeight w:val="624"/>
      </w:trPr>
      <w:tc>
        <w:tcPr>
          <w:tcW w:w="12876" w:type="dxa"/>
          <w:vAlign w:val="bottom"/>
        </w:tcPr>
        <w:p w14:paraId="43C211F0" w14:textId="26EA3BBD" w:rsidR="00DE3A14" w:rsidRPr="00D94FD0" w:rsidRDefault="00DE3A14" w:rsidP="00A87283">
          <w:pPr>
            <w:tabs>
              <w:tab w:val="left" w:pos="4536"/>
              <w:tab w:val="left" w:pos="9072"/>
              <w:tab w:val="left" w:pos="11907"/>
            </w:tabs>
            <w:rPr>
              <w:rFonts w:ascii="Aptos Narrow" w:hAnsi="Aptos Narrow"/>
              <w:sz w:val="28"/>
              <w:szCs w:val="28"/>
            </w:rPr>
          </w:pPr>
          <w:r w:rsidRPr="00D94FD0">
            <w:rPr>
              <w:rFonts w:ascii="Aptos Narrow" w:hAnsi="Aptos Narrow"/>
              <w:color w:val="244061" w:themeColor="accent1" w:themeShade="80"/>
              <w:sz w:val="28"/>
              <w:szCs w:val="28"/>
            </w:rPr>
            <w:t>Themenliste für den Lernbereich &lt;&lt;</w:t>
          </w:r>
          <w:proofErr w:type="spellStart"/>
          <w:r w:rsidRPr="00D94FD0">
            <w:rPr>
              <w:rFonts w:ascii="Aptos Narrow" w:hAnsi="Aptos Narrow"/>
              <w:color w:val="244061" w:themeColor="accent1" w:themeShade="80"/>
              <w:sz w:val="28"/>
              <w:szCs w:val="28"/>
            </w:rPr>
            <w:t>lernbereich</w:t>
          </w:r>
          <w:proofErr w:type="spellEnd"/>
          <w:r w:rsidRPr="00D94FD0">
            <w:rPr>
              <w:rFonts w:ascii="Aptos Narrow" w:hAnsi="Aptos Narrow"/>
              <w:color w:val="244061" w:themeColor="accent1" w:themeShade="80"/>
              <w:sz w:val="28"/>
              <w:szCs w:val="28"/>
            </w:rPr>
            <w:t>&gt;&gt;</w:t>
          </w:r>
        </w:p>
      </w:tc>
      <w:tc>
        <w:tcPr>
          <w:tcW w:w="2859" w:type="dxa"/>
          <w:vMerge w:val="restart"/>
          <w:vAlign w:val="center"/>
        </w:tcPr>
        <w:p w14:paraId="07370227" w14:textId="77777777" w:rsidR="00DE3A14" w:rsidRPr="00D94FD0" w:rsidRDefault="00DE3A14" w:rsidP="00A87283">
          <w:pPr>
            <w:tabs>
              <w:tab w:val="left" w:pos="4536"/>
              <w:tab w:val="left" w:pos="9072"/>
              <w:tab w:val="left" w:pos="11907"/>
            </w:tabs>
            <w:jc w:val="right"/>
            <w:rPr>
              <w:rFonts w:ascii="Aptos Narrow" w:hAnsi="Aptos Narrow"/>
              <w:sz w:val="24"/>
              <w:szCs w:val="24"/>
            </w:rPr>
          </w:pPr>
          <w:r w:rsidRPr="00D94FD0">
            <w:rPr>
              <w:rFonts w:ascii="Aptos Narrow" w:hAnsi="Aptos Narrow"/>
              <w:noProof/>
              <w:sz w:val="24"/>
              <w:szCs w:val="24"/>
            </w:rPr>
            <w:drawing>
              <wp:inline distT="0" distB="0" distL="0" distR="0" wp14:anchorId="6B8F8535" wp14:editId="4A91F222">
                <wp:extent cx="1525081" cy="720000"/>
                <wp:effectExtent l="0" t="0" r="0" b="4445"/>
                <wp:docPr id="1125341586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rafik 3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5081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DE3A14" w:rsidRPr="00D94FD0" w14:paraId="7D5CC8C7" w14:textId="77777777" w:rsidTr="00A87283">
      <w:trPr>
        <w:trHeight w:val="624"/>
      </w:trPr>
      <w:tc>
        <w:tcPr>
          <w:tcW w:w="12876" w:type="dxa"/>
          <w:vAlign w:val="center"/>
        </w:tcPr>
        <w:p w14:paraId="74E6EB5A" w14:textId="4C527E78" w:rsidR="00DE3A14" w:rsidRPr="00D94FD0" w:rsidRDefault="00DE3A14" w:rsidP="00A87283">
          <w:pPr>
            <w:tabs>
              <w:tab w:val="left" w:pos="6804"/>
              <w:tab w:val="left" w:pos="10206"/>
            </w:tabs>
            <w:rPr>
              <w:rFonts w:ascii="Aptos Narrow" w:hAnsi="Aptos Narrow"/>
            </w:rPr>
          </w:pPr>
          <w:r w:rsidRPr="00D94FD0">
            <w:rPr>
              <w:rFonts w:ascii="Aptos Narrow" w:hAnsi="Aptos Narrow"/>
            </w:rPr>
            <w:t>Name: &lt;&lt;</w:t>
          </w:r>
          <w:proofErr w:type="spellStart"/>
          <w:r w:rsidRPr="00D94FD0">
            <w:rPr>
              <w:rFonts w:ascii="Aptos Narrow" w:hAnsi="Aptos Narrow"/>
            </w:rPr>
            <w:t>vorname</w:t>
          </w:r>
          <w:proofErr w:type="spellEnd"/>
          <w:r w:rsidRPr="00D94FD0">
            <w:rPr>
              <w:rFonts w:ascii="Aptos Narrow" w:hAnsi="Aptos Narrow"/>
            </w:rPr>
            <w:t>&gt;&gt; &lt;&lt;</w:t>
          </w:r>
          <w:proofErr w:type="spellStart"/>
          <w:r w:rsidRPr="00D94FD0">
            <w:rPr>
              <w:rFonts w:ascii="Aptos Narrow" w:hAnsi="Aptos Narrow"/>
            </w:rPr>
            <w:t>nachname</w:t>
          </w:r>
          <w:proofErr w:type="spellEnd"/>
          <w:r w:rsidRPr="00D94FD0">
            <w:rPr>
              <w:rFonts w:ascii="Aptos Narrow" w:hAnsi="Aptos Narrow"/>
            </w:rPr>
            <w:t>&gt;&gt;</w:t>
          </w:r>
          <w:r w:rsidRPr="00D94FD0">
            <w:rPr>
              <w:rFonts w:ascii="Aptos Narrow" w:hAnsi="Aptos Narrow"/>
            </w:rPr>
            <w:tab/>
            <w:t>Zeitraum: &lt;&lt;</w:t>
          </w:r>
          <w:proofErr w:type="spellStart"/>
          <w:r w:rsidRPr="00D94FD0">
            <w:rPr>
              <w:rFonts w:ascii="Aptos Narrow" w:hAnsi="Aptos Narrow"/>
            </w:rPr>
            <w:t>zeitraum</w:t>
          </w:r>
          <w:proofErr w:type="spellEnd"/>
          <w:r w:rsidRPr="00D94FD0">
            <w:rPr>
              <w:rFonts w:ascii="Aptos Narrow" w:hAnsi="Aptos Narrow"/>
            </w:rPr>
            <w:t>&gt;&gt;</w:t>
          </w:r>
          <w:r w:rsidRPr="00D94FD0">
            <w:rPr>
              <w:rFonts w:ascii="Aptos Narrow" w:hAnsi="Aptos Narrow"/>
            </w:rPr>
            <w:tab/>
            <w:t>Jahrgang: &lt;&lt;</w:t>
          </w:r>
          <w:proofErr w:type="spellStart"/>
          <w:r w:rsidRPr="00D94FD0">
            <w:rPr>
              <w:rFonts w:ascii="Aptos Narrow" w:hAnsi="Aptos Narrow"/>
            </w:rPr>
            <w:t>kurs</w:t>
          </w:r>
          <w:proofErr w:type="spellEnd"/>
          <w:r w:rsidRPr="00D94FD0">
            <w:rPr>
              <w:rFonts w:ascii="Aptos Narrow" w:hAnsi="Aptos Narrow"/>
            </w:rPr>
            <w:t xml:space="preserve">&gt;&gt; </w:t>
          </w:r>
        </w:p>
      </w:tc>
      <w:tc>
        <w:tcPr>
          <w:tcW w:w="2859" w:type="dxa"/>
          <w:vMerge/>
        </w:tcPr>
        <w:p w14:paraId="59DFE4E3" w14:textId="77777777" w:rsidR="00DE3A14" w:rsidRPr="00D94FD0" w:rsidRDefault="00DE3A14" w:rsidP="00DE3A14">
          <w:pPr>
            <w:tabs>
              <w:tab w:val="left" w:pos="4536"/>
              <w:tab w:val="left" w:pos="9072"/>
              <w:tab w:val="left" w:pos="11907"/>
            </w:tabs>
            <w:rPr>
              <w:rFonts w:ascii="Aptos Narrow" w:hAnsi="Aptos Narrow"/>
            </w:rPr>
          </w:pPr>
        </w:p>
      </w:tc>
    </w:tr>
  </w:tbl>
  <w:p w14:paraId="36C337EA" w14:textId="77777777" w:rsidR="008A5CA0" w:rsidRPr="00A87283" w:rsidRDefault="008A5CA0" w:rsidP="002F29D8">
    <w:pPr>
      <w:tabs>
        <w:tab w:val="left" w:pos="4536"/>
        <w:tab w:val="left" w:pos="9072"/>
        <w:tab w:val="left" w:pos="11907"/>
      </w:tabs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50"/>
    <w:rsid w:val="00007D68"/>
    <w:rsid w:val="00013DCC"/>
    <w:rsid w:val="00014E2F"/>
    <w:rsid w:val="00033EB3"/>
    <w:rsid w:val="00034A6F"/>
    <w:rsid w:val="00076C79"/>
    <w:rsid w:val="00087B8D"/>
    <w:rsid w:val="00093770"/>
    <w:rsid w:val="000A2379"/>
    <w:rsid w:val="000A6DB4"/>
    <w:rsid w:val="000B1941"/>
    <w:rsid w:val="000B1A7C"/>
    <w:rsid w:val="000E47CE"/>
    <w:rsid w:val="000F3645"/>
    <w:rsid w:val="001144CA"/>
    <w:rsid w:val="001279A2"/>
    <w:rsid w:val="00137845"/>
    <w:rsid w:val="001568D8"/>
    <w:rsid w:val="00157CEE"/>
    <w:rsid w:val="00157FBD"/>
    <w:rsid w:val="00191CEF"/>
    <w:rsid w:val="001C1F1A"/>
    <w:rsid w:val="001C5DBA"/>
    <w:rsid w:val="001C691D"/>
    <w:rsid w:val="001D3A0B"/>
    <w:rsid w:val="001D5037"/>
    <w:rsid w:val="001E1017"/>
    <w:rsid w:val="001E1D9B"/>
    <w:rsid w:val="001E7DAA"/>
    <w:rsid w:val="002153ED"/>
    <w:rsid w:val="0022023C"/>
    <w:rsid w:val="00230606"/>
    <w:rsid w:val="00241698"/>
    <w:rsid w:val="002421F7"/>
    <w:rsid w:val="002477C6"/>
    <w:rsid w:val="00251F3E"/>
    <w:rsid w:val="00262E69"/>
    <w:rsid w:val="002713D8"/>
    <w:rsid w:val="0027148E"/>
    <w:rsid w:val="0027159B"/>
    <w:rsid w:val="00283E08"/>
    <w:rsid w:val="00293A04"/>
    <w:rsid w:val="002A5FA0"/>
    <w:rsid w:val="002B755A"/>
    <w:rsid w:val="002D742E"/>
    <w:rsid w:val="002E0926"/>
    <w:rsid w:val="002F1473"/>
    <w:rsid w:val="002F1D65"/>
    <w:rsid w:val="002F29D8"/>
    <w:rsid w:val="002F581E"/>
    <w:rsid w:val="00315106"/>
    <w:rsid w:val="003308C4"/>
    <w:rsid w:val="003337A6"/>
    <w:rsid w:val="003447D1"/>
    <w:rsid w:val="003578AF"/>
    <w:rsid w:val="00361DCB"/>
    <w:rsid w:val="00386E43"/>
    <w:rsid w:val="003C03DF"/>
    <w:rsid w:val="003E6D52"/>
    <w:rsid w:val="003F77F7"/>
    <w:rsid w:val="00400F97"/>
    <w:rsid w:val="004117CD"/>
    <w:rsid w:val="00415215"/>
    <w:rsid w:val="0042530B"/>
    <w:rsid w:val="0042535A"/>
    <w:rsid w:val="00432CEF"/>
    <w:rsid w:val="00433350"/>
    <w:rsid w:val="0043598A"/>
    <w:rsid w:val="00436484"/>
    <w:rsid w:val="004611BF"/>
    <w:rsid w:val="00463364"/>
    <w:rsid w:val="00476F37"/>
    <w:rsid w:val="004854C0"/>
    <w:rsid w:val="004910C0"/>
    <w:rsid w:val="004B2C07"/>
    <w:rsid w:val="004B45F4"/>
    <w:rsid w:val="004B4E4B"/>
    <w:rsid w:val="004D0275"/>
    <w:rsid w:val="004D6ADC"/>
    <w:rsid w:val="004E293A"/>
    <w:rsid w:val="004E4372"/>
    <w:rsid w:val="004F30A6"/>
    <w:rsid w:val="004F7AB0"/>
    <w:rsid w:val="00504605"/>
    <w:rsid w:val="00507246"/>
    <w:rsid w:val="0051204B"/>
    <w:rsid w:val="00533955"/>
    <w:rsid w:val="0053750E"/>
    <w:rsid w:val="00540DD9"/>
    <w:rsid w:val="00551E1F"/>
    <w:rsid w:val="00557B44"/>
    <w:rsid w:val="005757E8"/>
    <w:rsid w:val="005B15A2"/>
    <w:rsid w:val="005B6EB4"/>
    <w:rsid w:val="005B797C"/>
    <w:rsid w:val="005C1976"/>
    <w:rsid w:val="005C62A7"/>
    <w:rsid w:val="005D3A60"/>
    <w:rsid w:val="00620AA7"/>
    <w:rsid w:val="00622242"/>
    <w:rsid w:val="00627B8F"/>
    <w:rsid w:val="006420CE"/>
    <w:rsid w:val="006538B6"/>
    <w:rsid w:val="006B2640"/>
    <w:rsid w:val="006B5BF4"/>
    <w:rsid w:val="006C3B13"/>
    <w:rsid w:val="006D483A"/>
    <w:rsid w:val="006D6AB1"/>
    <w:rsid w:val="006F169A"/>
    <w:rsid w:val="006F1C9F"/>
    <w:rsid w:val="00726ECB"/>
    <w:rsid w:val="0073269C"/>
    <w:rsid w:val="00733E31"/>
    <w:rsid w:val="007359FE"/>
    <w:rsid w:val="00737C30"/>
    <w:rsid w:val="007477A7"/>
    <w:rsid w:val="00756329"/>
    <w:rsid w:val="007A107A"/>
    <w:rsid w:val="007D2EB2"/>
    <w:rsid w:val="007F0028"/>
    <w:rsid w:val="00816AC4"/>
    <w:rsid w:val="00817C3B"/>
    <w:rsid w:val="00823803"/>
    <w:rsid w:val="00847FC7"/>
    <w:rsid w:val="00854D3B"/>
    <w:rsid w:val="00862341"/>
    <w:rsid w:val="008630FF"/>
    <w:rsid w:val="00866F98"/>
    <w:rsid w:val="00884282"/>
    <w:rsid w:val="0088683F"/>
    <w:rsid w:val="00896E18"/>
    <w:rsid w:val="008A43E2"/>
    <w:rsid w:val="008A5CA0"/>
    <w:rsid w:val="008A7A36"/>
    <w:rsid w:val="008A7ED5"/>
    <w:rsid w:val="008C0175"/>
    <w:rsid w:val="008C6A6C"/>
    <w:rsid w:val="008E580E"/>
    <w:rsid w:val="00930516"/>
    <w:rsid w:val="00936A11"/>
    <w:rsid w:val="00952806"/>
    <w:rsid w:val="00957B85"/>
    <w:rsid w:val="009655FD"/>
    <w:rsid w:val="0098090B"/>
    <w:rsid w:val="00986A85"/>
    <w:rsid w:val="00996C53"/>
    <w:rsid w:val="00997AD6"/>
    <w:rsid w:val="009A16BB"/>
    <w:rsid w:val="009B1AD4"/>
    <w:rsid w:val="009B4FFE"/>
    <w:rsid w:val="009B74D2"/>
    <w:rsid w:val="009F4E23"/>
    <w:rsid w:val="009F6D68"/>
    <w:rsid w:val="00A0033C"/>
    <w:rsid w:val="00A05C2F"/>
    <w:rsid w:val="00A104E9"/>
    <w:rsid w:val="00A26EE4"/>
    <w:rsid w:val="00A27D9D"/>
    <w:rsid w:val="00A52498"/>
    <w:rsid w:val="00A57E13"/>
    <w:rsid w:val="00A617E6"/>
    <w:rsid w:val="00A87283"/>
    <w:rsid w:val="00A87BC4"/>
    <w:rsid w:val="00AA05AD"/>
    <w:rsid w:val="00AA45DD"/>
    <w:rsid w:val="00AC65E0"/>
    <w:rsid w:val="00AE5410"/>
    <w:rsid w:val="00AF7183"/>
    <w:rsid w:val="00B02A39"/>
    <w:rsid w:val="00B26041"/>
    <w:rsid w:val="00B328A5"/>
    <w:rsid w:val="00B45A6B"/>
    <w:rsid w:val="00B469FA"/>
    <w:rsid w:val="00B4784A"/>
    <w:rsid w:val="00B56000"/>
    <w:rsid w:val="00B61CD2"/>
    <w:rsid w:val="00B71B27"/>
    <w:rsid w:val="00B722D3"/>
    <w:rsid w:val="00B73AAA"/>
    <w:rsid w:val="00B851AC"/>
    <w:rsid w:val="00BB58B3"/>
    <w:rsid w:val="00BC002D"/>
    <w:rsid w:val="00BD3518"/>
    <w:rsid w:val="00BD6D92"/>
    <w:rsid w:val="00BE308F"/>
    <w:rsid w:val="00BF69BD"/>
    <w:rsid w:val="00C34CB7"/>
    <w:rsid w:val="00C40B78"/>
    <w:rsid w:val="00C44BBD"/>
    <w:rsid w:val="00C452EE"/>
    <w:rsid w:val="00C65FCD"/>
    <w:rsid w:val="00C71B30"/>
    <w:rsid w:val="00C83B2C"/>
    <w:rsid w:val="00C8486A"/>
    <w:rsid w:val="00CC245A"/>
    <w:rsid w:val="00CC2529"/>
    <w:rsid w:val="00CD2D3A"/>
    <w:rsid w:val="00CD4BD5"/>
    <w:rsid w:val="00CE74F7"/>
    <w:rsid w:val="00CF5D96"/>
    <w:rsid w:val="00CF7ABB"/>
    <w:rsid w:val="00D00AB1"/>
    <w:rsid w:val="00D10DF5"/>
    <w:rsid w:val="00D164AD"/>
    <w:rsid w:val="00D55E19"/>
    <w:rsid w:val="00D56920"/>
    <w:rsid w:val="00D57DDA"/>
    <w:rsid w:val="00D60502"/>
    <w:rsid w:val="00D641BA"/>
    <w:rsid w:val="00D94AE7"/>
    <w:rsid w:val="00D94FD0"/>
    <w:rsid w:val="00DC3D52"/>
    <w:rsid w:val="00DE3A14"/>
    <w:rsid w:val="00DF3F37"/>
    <w:rsid w:val="00E0117F"/>
    <w:rsid w:val="00E16836"/>
    <w:rsid w:val="00E20A05"/>
    <w:rsid w:val="00E21D24"/>
    <w:rsid w:val="00E253EE"/>
    <w:rsid w:val="00E35FBD"/>
    <w:rsid w:val="00E473FB"/>
    <w:rsid w:val="00E528B5"/>
    <w:rsid w:val="00E53BE7"/>
    <w:rsid w:val="00E5675B"/>
    <w:rsid w:val="00E66FA1"/>
    <w:rsid w:val="00E8312D"/>
    <w:rsid w:val="00E87DB6"/>
    <w:rsid w:val="00E972D2"/>
    <w:rsid w:val="00EA0E68"/>
    <w:rsid w:val="00EA796C"/>
    <w:rsid w:val="00EB7E3C"/>
    <w:rsid w:val="00EC1968"/>
    <w:rsid w:val="00ED164A"/>
    <w:rsid w:val="00EE240F"/>
    <w:rsid w:val="00EE486B"/>
    <w:rsid w:val="00EE70D1"/>
    <w:rsid w:val="00EE7D60"/>
    <w:rsid w:val="00F0367B"/>
    <w:rsid w:val="00F30CA9"/>
    <w:rsid w:val="00F35CD3"/>
    <w:rsid w:val="00F40F2A"/>
    <w:rsid w:val="00F4417F"/>
    <w:rsid w:val="00F44BB6"/>
    <w:rsid w:val="00F46428"/>
    <w:rsid w:val="00F62B94"/>
    <w:rsid w:val="00F82382"/>
    <w:rsid w:val="00F9181B"/>
    <w:rsid w:val="00FA4DF4"/>
    <w:rsid w:val="00FA5E81"/>
    <w:rsid w:val="00FE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3AADC2"/>
  <w15:docId w15:val="{A5100730-E9A9-4883-8560-9CBB9125C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10DF5"/>
    <w:pPr>
      <w:spacing w:after="0" w:line="264" w:lineRule="auto"/>
    </w:pPr>
    <w:rPr>
      <w:rFonts w:ascii="Aptos" w:hAnsi="Apto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4253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42530B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2530B"/>
  </w:style>
  <w:style w:type="paragraph" w:styleId="Fuzeile">
    <w:name w:val="footer"/>
    <w:basedOn w:val="Standard"/>
    <w:link w:val="FuzeileZchn"/>
    <w:uiPriority w:val="99"/>
    <w:unhideWhenUsed/>
    <w:rsid w:val="0042530B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2530B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E47C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E47CE"/>
    <w:rPr>
      <w:rFonts w:ascii="Tahoma" w:hAnsi="Tahoma" w:cs="Tahoma"/>
      <w:sz w:val="16"/>
      <w:szCs w:val="16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3051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30516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30516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3051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30516"/>
    <w:rPr>
      <w:b/>
      <w:bCs/>
      <w:sz w:val="20"/>
      <w:szCs w:val="20"/>
    </w:rPr>
  </w:style>
  <w:style w:type="character" w:styleId="Platzhaltertext">
    <w:name w:val="Placeholder Text"/>
    <w:basedOn w:val="Absatz-Standardschriftart"/>
    <w:uiPriority w:val="99"/>
    <w:semiHidden/>
    <w:rsid w:val="00E35FBD"/>
    <w:rPr>
      <w:color w:val="808080"/>
    </w:rPr>
  </w:style>
  <w:style w:type="character" w:styleId="Hyperlink">
    <w:name w:val="Hyperlink"/>
    <w:basedOn w:val="Absatz-Standardschriftart"/>
    <w:uiPriority w:val="99"/>
    <w:unhideWhenUsed/>
    <w:rsid w:val="00E972D2"/>
    <w:rPr>
      <w:color w:val="4BACC6" w:themeColor="accent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N-Themenlisten-Helfer%20II\Vorlagen\Themenliste_Assistenz%20und%20Sekretariat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Erstes Element und Datum" Version="1987"/>
</file>

<file path=customXml/itemProps1.xml><?xml version="1.0" encoding="utf-8"?>
<ds:datastoreItem xmlns:ds="http://schemas.openxmlformats.org/officeDocument/2006/customXml" ds:itemID="{7E889E85-0700-4904-A0C4-8761211B6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Themenliste_Assistenz und Sekretariat.dotx</Template>
  <TotalTime>0</TotalTime>
  <Pages>3</Pages>
  <Words>243</Words>
  <Characters>1762</Characters>
  <Application>Microsoft Office Word</Application>
  <DocSecurity>0</DocSecurity>
  <Lines>143</Lines>
  <Paragraphs>106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Checkliste Personalwesen</vt:lpstr>
    </vt:vector>
  </TitlesOfParts>
  <Company>Stiftung des Landes Niedersachsen</Company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Checkliste Personalwesen</dc:title>
  <dc:creator>Tom Gorontzy</dc:creator>
  <cp:lastModifiedBy>Tom Gorontzy</cp:lastModifiedBy>
  <cp:revision>16</cp:revision>
  <cp:lastPrinted>2016-09-14T12:56:00Z</cp:lastPrinted>
  <dcterms:created xsi:type="dcterms:W3CDTF">2026-03-14T13:05:00Z</dcterms:created>
  <dcterms:modified xsi:type="dcterms:W3CDTF">2026-04-11T20:11:00Z</dcterms:modified>
</cp:coreProperties>
</file>