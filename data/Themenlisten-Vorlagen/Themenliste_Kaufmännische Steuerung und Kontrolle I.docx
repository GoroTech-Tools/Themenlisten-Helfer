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5DEF779F" w14:textId="77777777" w:rsidTr="009332B9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0AD15A4C" w14:textId="77777777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1C81BF7F" w14:textId="20455EDB" w:rsidR="00173A71" w:rsidRPr="009332B9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B65BB24" w14:textId="501D3525" w:rsidR="00173A71" w:rsidRPr="009332B9" w:rsidRDefault="00173A71" w:rsidP="009332B9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8C93F13" w14:textId="77777777" w:rsidR="00173A71" w:rsidRPr="009332B9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B85A46E" w14:textId="77777777" w:rsidR="00173A71" w:rsidRPr="009332B9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101D25A" w14:textId="77777777" w:rsidR="00173A71" w:rsidRPr="009332B9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9332B9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4187E523" w14:textId="77777777" w:rsidTr="009332B9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46CD000E" w14:textId="2C37263B" w:rsidR="00173A71" w:rsidRPr="009332B9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9332B9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9332B9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9332B9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9332B9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</w:t>
            </w:r>
            <w:r w:rsidR="001152BA" w:rsidRPr="009332B9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6</w:t>
            </w:r>
          </w:p>
        </w:tc>
      </w:tr>
      <w:tr w:rsidR="00173A71" w:rsidRPr="00173A71" w14:paraId="43CCEC10" w14:textId="77777777" w:rsidTr="009332B9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156E5792" w14:textId="282AE079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1F33CFA2" w14:textId="4FDE8F43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92083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B134F9" w14:textId="68C2AFA1" w:rsidR="00173A71" w:rsidRPr="00173A71" w:rsidRDefault="009332B9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385422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49F400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137397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2258AC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6B0B2ED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698CBE13" w14:textId="77777777" w:rsidTr="009332B9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C215591" w14:textId="670AA5B6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75F6FD7C" w14:textId="7BA0E8A9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1012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67630D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305010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4FBDDE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37798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33C6CF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F5EF93F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590B839F" w14:textId="77777777" w:rsidTr="009332B9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270288DA" w14:textId="281C684D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61D6A64E" w14:textId="728309D0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917480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B6DE40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476083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78DD8B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8630993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D8025B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DF13E9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1FC7D933" w14:textId="77777777" w:rsidTr="009332B9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4B72C0FC" w14:textId="07CF86C9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41CC485B" w14:textId="596B635B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548409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00959C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3246004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78779D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79767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9171C4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C63ABB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4D5783DD" w14:textId="77777777" w:rsidTr="009332B9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2EA8447" w14:textId="21690721" w:rsidR="00173A71" w:rsidRPr="009332B9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1D53F255" w14:textId="5AF5C3E5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608748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84654C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0188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2ED3D9" w14:textId="77777777" w:rsidR="00173A71" w:rsidRPr="00173A71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412899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82115D" w14:textId="77777777" w:rsidR="00173A71" w:rsidRPr="00173A71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173A71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5E0D4FA" w14:textId="77777777" w:rsidR="00173A71" w:rsidRPr="00173A71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01C84129" w14:textId="6BEDDBEF" w:rsidR="00173A71" w:rsidRDefault="00173A71"/>
    <w:p w14:paraId="2DDCB142" w14:textId="4B093463" w:rsidR="00173A71" w:rsidRDefault="00173A71" w:rsidP="001152BA">
      <w:pPr>
        <w:spacing w:line="276" w:lineRule="auto"/>
      </w:pPr>
    </w:p>
    <w:p w14:paraId="658B15BA" w14:textId="77777777" w:rsidR="0042530B" w:rsidRPr="00CC7834" w:rsidRDefault="0042530B" w:rsidP="001152BA"/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459D" w14:textId="77777777" w:rsidR="00F7368C" w:rsidRDefault="00F7368C" w:rsidP="0042530B">
      <w:pPr>
        <w:spacing w:line="240" w:lineRule="auto"/>
      </w:pPr>
      <w:r>
        <w:separator/>
      </w:r>
    </w:p>
  </w:endnote>
  <w:endnote w:type="continuationSeparator" w:id="0">
    <w:p w14:paraId="49E73E46" w14:textId="77777777" w:rsidR="00F7368C" w:rsidRDefault="00F7368C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9332B9" w:rsidRPr="009332B9" w14:paraId="36384071" w14:textId="77777777" w:rsidTr="00A87283">
      <w:tc>
        <w:tcPr>
          <w:tcW w:w="5231" w:type="dxa"/>
        </w:tcPr>
        <w:p w14:paraId="27D779AE" w14:textId="5690E17A" w:rsidR="00A87283" w:rsidRPr="009332B9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9332B9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9332B9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9332B9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9332B9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9332B9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9332B9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2E42" w14:textId="77777777" w:rsidR="00F7368C" w:rsidRDefault="00F7368C" w:rsidP="0042530B">
      <w:pPr>
        <w:spacing w:line="240" w:lineRule="auto"/>
      </w:pPr>
      <w:r>
        <w:separator/>
      </w:r>
    </w:p>
  </w:footnote>
  <w:footnote w:type="continuationSeparator" w:id="0">
    <w:p w14:paraId="5B516B1D" w14:textId="77777777" w:rsidR="00F7368C" w:rsidRDefault="00F7368C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CC7834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9332B9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9332B9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9332B9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CC7834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18141F8D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47CE"/>
    <w:rsid w:val="000F3645"/>
    <w:rsid w:val="001144CA"/>
    <w:rsid w:val="001152BA"/>
    <w:rsid w:val="001279A2"/>
    <w:rsid w:val="00137845"/>
    <w:rsid w:val="00157CEE"/>
    <w:rsid w:val="00157FBD"/>
    <w:rsid w:val="00173A71"/>
    <w:rsid w:val="00191CEF"/>
    <w:rsid w:val="00191FDB"/>
    <w:rsid w:val="001C1F1A"/>
    <w:rsid w:val="001C5045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78AF"/>
    <w:rsid w:val="00361DCB"/>
    <w:rsid w:val="00386E43"/>
    <w:rsid w:val="003A48B4"/>
    <w:rsid w:val="003C03DF"/>
    <w:rsid w:val="003C490C"/>
    <w:rsid w:val="003E6D52"/>
    <w:rsid w:val="003F77F7"/>
    <w:rsid w:val="00400F97"/>
    <w:rsid w:val="004117CD"/>
    <w:rsid w:val="00415215"/>
    <w:rsid w:val="0042305C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7056D0"/>
    <w:rsid w:val="00726ECB"/>
    <w:rsid w:val="0073269C"/>
    <w:rsid w:val="00733E31"/>
    <w:rsid w:val="007359FE"/>
    <w:rsid w:val="00737C30"/>
    <w:rsid w:val="007477A7"/>
    <w:rsid w:val="00756329"/>
    <w:rsid w:val="007A107A"/>
    <w:rsid w:val="007D1115"/>
    <w:rsid w:val="007D2EB2"/>
    <w:rsid w:val="007F0028"/>
    <w:rsid w:val="008036B1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32B9"/>
    <w:rsid w:val="00936A11"/>
    <w:rsid w:val="00952806"/>
    <w:rsid w:val="00957B85"/>
    <w:rsid w:val="009655FD"/>
    <w:rsid w:val="0098090B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21D3"/>
    <w:rsid w:val="00A05C2F"/>
    <w:rsid w:val="00A26EE4"/>
    <w:rsid w:val="00A27D9D"/>
    <w:rsid w:val="00A52498"/>
    <w:rsid w:val="00A57E1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2382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46932"/>
    <w:rsid w:val="00D55E19"/>
    <w:rsid w:val="00D56920"/>
    <w:rsid w:val="00D57DDA"/>
    <w:rsid w:val="00D60502"/>
    <w:rsid w:val="00D641BA"/>
    <w:rsid w:val="00D94AE7"/>
    <w:rsid w:val="00DC3D52"/>
    <w:rsid w:val="00DE3A14"/>
    <w:rsid w:val="00DF3F37"/>
    <w:rsid w:val="00E0117F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7368C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73A71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1</Pages>
  <Words>36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5</cp:revision>
  <cp:lastPrinted>2016-09-14T12:56:00Z</cp:lastPrinted>
  <dcterms:created xsi:type="dcterms:W3CDTF">2026-04-11T14:03:00Z</dcterms:created>
  <dcterms:modified xsi:type="dcterms:W3CDTF">2026-04-11T20:12:00Z</dcterms:modified>
</cp:coreProperties>
</file>