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173A71" w:rsidRPr="00173A71" w14:paraId="5DEF779F" w14:textId="77777777" w:rsidTr="0025507E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0AD15A4C" w14:textId="77777777" w:rsidR="00173A71" w:rsidRPr="0025507E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1C81BF7F" w14:textId="20455EDB" w:rsidR="00173A71" w:rsidRPr="0025507E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5B65BB24" w14:textId="57C08FEB" w:rsidR="00173A71" w:rsidRPr="0025507E" w:rsidRDefault="00173A71" w:rsidP="009A6B64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</w:t>
            </w:r>
            <w:r w:rsidR="009A6B64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68C93F13" w14:textId="77777777" w:rsidR="00173A71" w:rsidRPr="0025507E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B85A46E" w14:textId="77777777" w:rsidR="00173A71" w:rsidRPr="0025507E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101D25A" w14:textId="77777777" w:rsidR="00173A71" w:rsidRPr="0025507E" w:rsidRDefault="00173A7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25507E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173A71" w:rsidRPr="00173A71" w14:paraId="4187E523" w14:textId="77777777" w:rsidTr="0025507E">
        <w:trPr>
          <w:cantSplit/>
          <w:trHeight w:val="227"/>
        </w:trPr>
        <w:tc>
          <w:tcPr>
            <w:tcW w:w="15729" w:type="dxa"/>
            <w:gridSpan w:val="6"/>
            <w:shd w:val="clear" w:color="auto" w:fill="DBE5F1" w:themeFill="accent1" w:themeFillTint="33"/>
            <w:vAlign w:val="center"/>
          </w:tcPr>
          <w:p w14:paraId="46CD000E" w14:textId="2C37263B" w:rsidR="00173A71" w:rsidRPr="0025507E" w:rsidRDefault="00173A7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25507E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25507E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25507E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25507E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</w:t>
            </w:r>
            <w:r w:rsidR="001152BA" w:rsidRPr="0025507E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6</w:t>
            </w:r>
          </w:p>
        </w:tc>
      </w:tr>
      <w:tr w:rsidR="00173A71" w:rsidRPr="00173A71" w14:paraId="43CCEC10" w14:textId="77777777" w:rsidTr="0025507E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156E5792" w14:textId="282AE079" w:rsidR="00173A71" w:rsidRPr="0025507E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1F33CFA2" w14:textId="4FDE8F43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920837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B134F9" w14:textId="7CA58316" w:rsidR="00173A71" w:rsidRPr="0025507E" w:rsidRDefault="0025507E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0385422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49F400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9137397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2258AC" w14:textId="77777777" w:rsidR="00173A71" w:rsidRPr="0025507E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6B0B2ED" w14:textId="77777777" w:rsidR="00173A71" w:rsidRPr="0025507E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698CBE13" w14:textId="77777777" w:rsidTr="0025507E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7C215591" w14:textId="670AA5B6" w:rsidR="00173A71" w:rsidRPr="0025507E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75F6FD7C" w14:textId="7BA0E8A9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51012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67630D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9305010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4FBDDE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37798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33C6CF" w14:textId="77777777" w:rsidR="00173A71" w:rsidRPr="0025507E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2F5EF93F" w14:textId="77777777" w:rsidR="00173A71" w:rsidRPr="0025507E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590B839F" w14:textId="77777777" w:rsidTr="0025507E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270288DA" w14:textId="281C684D" w:rsidR="00173A71" w:rsidRPr="0025507E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61D6A64E" w14:textId="728309D0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917480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B6DE40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2476083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78DD8B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8630993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D8025B" w14:textId="77777777" w:rsidR="00173A71" w:rsidRPr="0025507E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0DF13E9" w14:textId="77777777" w:rsidR="00173A71" w:rsidRPr="0025507E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1FC7D933" w14:textId="77777777" w:rsidTr="0025507E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4B72C0FC" w14:textId="07CF86C9" w:rsidR="00173A71" w:rsidRPr="0025507E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41CC485B" w14:textId="596B635B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color w:val="215868" w:themeColor="accent5" w:themeShade="8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548409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500959C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3246004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278779D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79767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9171C4" w14:textId="77777777" w:rsidR="00173A71" w:rsidRPr="0025507E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10C63ABB" w14:textId="77777777" w:rsidR="00173A71" w:rsidRPr="0025507E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173A71" w:rsidRPr="00173A71" w14:paraId="4D5783DD" w14:textId="77777777" w:rsidTr="0025507E">
        <w:trPr>
          <w:cantSplit/>
          <w:trHeight w:val="964"/>
        </w:trPr>
        <w:tc>
          <w:tcPr>
            <w:tcW w:w="2991" w:type="dxa"/>
            <w:shd w:val="clear" w:color="auto" w:fill="DBE5F1" w:themeFill="accent1" w:themeFillTint="33"/>
          </w:tcPr>
          <w:p w14:paraId="72EA8447" w14:textId="21690721" w:rsidR="00173A71" w:rsidRPr="0025507E" w:rsidRDefault="00173A7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</w:p>
        </w:tc>
        <w:tc>
          <w:tcPr>
            <w:tcW w:w="6502" w:type="dxa"/>
          </w:tcPr>
          <w:p w14:paraId="1D53F255" w14:textId="5AF5C3E5" w:rsidR="00173A71" w:rsidRPr="00173A71" w:rsidRDefault="00173A71" w:rsidP="00180B4A">
            <w:pPr>
              <w:tabs>
                <w:tab w:val="left" w:pos="989"/>
                <w:tab w:val="right" w:pos="4533"/>
              </w:tabs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4608748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84654C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0188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2ED3D9" w14:textId="77777777" w:rsidR="00173A71" w:rsidRPr="0025507E" w:rsidRDefault="00173A71" w:rsidP="00173A71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412899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82115D" w14:textId="77777777" w:rsidR="00173A71" w:rsidRPr="0025507E" w:rsidRDefault="00173A71" w:rsidP="00173A71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25507E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5E0D4FA" w14:textId="77777777" w:rsidR="00173A71" w:rsidRPr="0025507E" w:rsidRDefault="00173A71" w:rsidP="00173A71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01C84129" w14:textId="6BEDDBEF" w:rsidR="00173A71" w:rsidRDefault="00173A71"/>
    <w:p w14:paraId="2DDCB142" w14:textId="4B093463" w:rsidR="00173A71" w:rsidRDefault="00173A71" w:rsidP="001152BA">
      <w:pPr>
        <w:spacing w:line="276" w:lineRule="auto"/>
      </w:pPr>
    </w:p>
    <w:p w14:paraId="658B15BA" w14:textId="77777777" w:rsidR="0042530B" w:rsidRPr="00CC7834" w:rsidRDefault="0042530B" w:rsidP="001152BA"/>
    <w:sectPr w:rsidR="0042530B" w:rsidRPr="00CC7834" w:rsidSect="00CC7834">
      <w:headerReference w:type="default" r:id="rId7"/>
      <w:footerReference w:type="default" r:id="rId8"/>
      <w:pgSz w:w="16838" w:h="11906" w:orient="landscape" w:code="9"/>
      <w:pgMar w:top="1418" w:right="567" w:bottom="397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DCCA" w14:textId="77777777" w:rsidR="000E33CB" w:rsidRDefault="000E33CB" w:rsidP="0042530B">
      <w:pPr>
        <w:spacing w:line="240" w:lineRule="auto"/>
      </w:pPr>
      <w:r>
        <w:separator/>
      </w:r>
    </w:p>
  </w:endnote>
  <w:endnote w:type="continuationSeparator" w:id="0">
    <w:p w14:paraId="38351C28" w14:textId="77777777" w:rsidR="000E33CB" w:rsidRDefault="000E33CB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25507E" w:rsidRPr="0025507E" w14:paraId="36384071" w14:textId="77777777" w:rsidTr="00A87283">
      <w:tc>
        <w:tcPr>
          <w:tcW w:w="5231" w:type="dxa"/>
        </w:tcPr>
        <w:p w14:paraId="27D779AE" w14:textId="5690E17A" w:rsidR="00A87283" w:rsidRPr="0025507E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25507E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25507E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25507E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25507E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25507E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25507E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224A" w14:textId="77777777" w:rsidR="000E33CB" w:rsidRDefault="000E33CB" w:rsidP="0042530B">
      <w:pPr>
        <w:spacing w:line="240" w:lineRule="auto"/>
      </w:pPr>
      <w:r>
        <w:separator/>
      </w:r>
    </w:p>
  </w:footnote>
  <w:footnote w:type="continuationSeparator" w:id="0">
    <w:p w14:paraId="4AE6D36B" w14:textId="77777777" w:rsidR="000E33CB" w:rsidRDefault="000E33CB" w:rsidP="00425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DE3A14" w:rsidRPr="00CC7834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sz w:val="28"/>
              <w:szCs w:val="28"/>
            </w:rPr>
          </w:pPr>
          <w:r w:rsidRPr="0025507E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25507E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25507E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sz w:val="24"/>
              <w:szCs w:val="24"/>
            </w:rPr>
          </w:pPr>
          <w:r w:rsidRPr="00CC7834">
            <w:rPr>
              <w:rFonts w:ascii="Aptos Narrow" w:hAnsi="Aptos Narrow"/>
              <w:noProof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759F73E1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E33CB"/>
    <w:rsid w:val="000E47CE"/>
    <w:rsid w:val="000F3645"/>
    <w:rsid w:val="00110ECE"/>
    <w:rsid w:val="001144CA"/>
    <w:rsid w:val="001152BA"/>
    <w:rsid w:val="001279A2"/>
    <w:rsid w:val="00137845"/>
    <w:rsid w:val="00157CEE"/>
    <w:rsid w:val="00157FBD"/>
    <w:rsid w:val="00173A71"/>
    <w:rsid w:val="00191CEF"/>
    <w:rsid w:val="00191FDB"/>
    <w:rsid w:val="001C1F1A"/>
    <w:rsid w:val="001C5DBA"/>
    <w:rsid w:val="001C691D"/>
    <w:rsid w:val="001D3A0B"/>
    <w:rsid w:val="001D5037"/>
    <w:rsid w:val="001E1017"/>
    <w:rsid w:val="001E1D9B"/>
    <w:rsid w:val="001E7DAA"/>
    <w:rsid w:val="002153ED"/>
    <w:rsid w:val="0022023C"/>
    <w:rsid w:val="00230606"/>
    <w:rsid w:val="00241698"/>
    <w:rsid w:val="002421F7"/>
    <w:rsid w:val="002477C6"/>
    <w:rsid w:val="00251F3E"/>
    <w:rsid w:val="0025507E"/>
    <w:rsid w:val="00262E69"/>
    <w:rsid w:val="002713D8"/>
    <w:rsid w:val="0027148E"/>
    <w:rsid w:val="0027159B"/>
    <w:rsid w:val="00283E08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78AF"/>
    <w:rsid w:val="00361DCB"/>
    <w:rsid w:val="0038615A"/>
    <w:rsid w:val="00386E43"/>
    <w:rsid w:val="003C03DF"/>
    <w:rsid w:val="003C490C"/>
    <w:rsid w:val="003E6D52"/>
    <w:rsid w:val="003F77F7"/>
    <w:rsid w:val="00400F97"/>
    <w:rsid w:val="004117CD"/>
    <w:rsid w:val="00415215"/>
    <w:rsid w:val="0042305C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22242"/>
    <w:rsid w:val="00627B8F"/>
    <w:rsid w:val="006420CE"/>
    <w:rsid w:val="006538B6"/>
    <w:rsid w:val="006B2640"/>
    <w:rsid w:val="006B5BF4"/>
    <w:rsid w:val="006C3B13"/>
    <w:rsid w:val="006D6AB1"/>
    <w:rsid w:val="006F169A"/>
    <w:rsid w:val="006F1C9F"/>
    <w:rsid w:val="00704A9A"/>
    <w:rsid w:val="007056D0"/>
    <w:rsid w:val="00726ECB"/>
    <w:rsid w:val="0073269C"/>
    <w:rsid w:val="00733E31"/>
    <w:rsid w:val="007359FE"/>
    <w:rsid w:val="00737C30"/>
    <w:rsid w:val="007477A7"/>
    <w:rsid w:val="00756329"/>
    <w:rsid w:val="007A107A"/>
    <w:rsid w:val="007D1115"/>
    <w:rsid w:val="007D2EB2"/>
    <w:rsid w:val="007F0028"/>
    <w:rsid w:val="008036B1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6A11"/>
    <w:rsid w:val="00952806"/>
    <w:rsid w:val="00957B85"/>
    <w:rsid w:val="009655FD"/>
    <w:rsid w:val="0098090B"/>
    <w:rsid w:val="00986A85"/>
    <w:rsid w:val="00996C53"/>
    <w:rsid w:val="00997AD6"/>
    <w:rsid w:val="009A16BB"/>
    <w:rsid w:val="009A6B64"/>
    <w:rsid w:val="009B1AD4"/>
    <w:rsid w:val="009B4FFE"/>
    <w:rsid w:val="009B74D2"/>
    <w:rsid w:val="009F4E23"/>
    <w:rsid w:val="009F6D68"/>
    <w:rsid w:val="00A0033C"/>
    <w:rsid w:val="00A05C2F"/>
    <w:rsid w:val="00A26EE4"/>
    <w:rsid w:val="00A27D9D"/>
    <w:rsid w:val="00A52498"/>
    <w:rsid w:val="00A57E13"/>
    <w:rsid w:val="00A61563"/>
    <w:rsid w:val="00A617E6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5FCD"/>
    <w:rsid w:val="00C71B30"/>
    <w:rsid w:val="00C83B2C"/>
    <w:rsid w:val="00C8486A"/>
    <w:rsid w:val="00CC245A"/>
    <w:rsid w:val="00CC2529"/>
    <w:rsid w:val="00CC7834"/>
    <w:rsid w:val="00CD2D3A"/>
    <w:rsid w:val="00CD4BD5"/>
    <w:rsid w:val="00CE74F7"/>
    <w:rsid w:val="00CF5D96"/>
    <w:rsid w:val="00CF7ABB"/>
    <w:rsid w:val="00D00AB1"/>
    <w:rsid w:val="00D164AD"/>
    <w:rsid w:val="00D55E19"/>
    <w:rsid w:val="00D56920"/>
    <w:rsid w:val="00D57DDA"/>
    <w:rsid w:val="00D60502"/>
    <w:rsid w:val="00D641BA"/>
    <w:rsid w:val="00D94AE7"/>
    <w:rsid w:val="00DC3D52"/>
    <w:rsid w:val="00DD7636"/>
    <w:rsid w:val="00DE3A14"/>
    <w:rsid w:val="00DF3F37"/>
    <w:rsid w:val="00E0117F"/>
    <w:rsid w:val="00E20A05"/>
    <w:rsid w:val="00E21D24"/>
    <w:rsid w:val="00E253EE"/>
    <w:rsid w:val="00E35FBD"/>
    <w:rsid w:val="00E473FB"/>
    <w:rsid w:val="00E528B5"/>
    <w:rsid w:val="00E53BE7"/>
    <w:rsid w:val="00E5675B"/>
    <w:rsid w:val="00E66FA1"/>
    <w:rsid w:val="00E8312D"/>
    <w:rsid w:val="00E87DB6"/>
    <w:rsid w:val="00E972D2"/>
    <w:rsid w:val="00EA0E68"/>
    <w:rsid w:val="00EA34C8"/>
    <w:rsid w:val="00EA796C"/>
    <w:rsid w:val="00EB7E3C"/>
    <w:rsid w:val="00EC1968"/>
    <w:rsid w:val="00EC7977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70B6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73A71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1</Pages>
  <Words>36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Tom Gorontzy</cp:lastModifiedBy>
  <cp:revision>5</cp:revision>
  <cp:lastPrinted>2016-09-14T12:56:00Z</cp:lastPrinted>
  <dcterms:created xsi:type="dcterms:W3CDTF">2026-04-11T14:05:00Z</dcterms:created>
  <dcterms:modified xsi:type="dcterms:W3CDTF">2026-04-11T20:13:00Z</dcterms:modified>
</cp:coreProperties>
</file>